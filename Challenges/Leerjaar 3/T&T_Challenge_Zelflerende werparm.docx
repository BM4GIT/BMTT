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47192" w14:textId="77777777" w:rsidR="005337DC" w:rsidRDefault="005337DC" w:rsidP="005E3B68">
      <w:pPr>
        <w:pStyle w:val="Kop1"/>
      </w:pPr>
    </w:p>
    <w:p w14:paraId="5A15FA61" w14:textId="77777777" w:rsidR="005337DC" w:rsidRDefault="005337DC" w:rsidP="005E3B68">
      <w:pPr>
        <w:pStyle w:val="Kop1"/>
      </w:pPr>
    </w:p>
    <w:p w14:paraId="18333D52" w14:textId="77777777" w:rsidR="005337DC" w:rsidRPr="005337DC" w:rsidRDefault="005337DC" w:rsidP="005E3B68">
      <w:pPr>
        <w:pStyle w:val="Kop1"/>
        <w:rPr>
          <w:sz w:val="32"/>
        </w:rPr>
      </w:pPr>
    </w:p>
    <w:p w14:paraId="00C443B7" w14:textId="4180A3E7" w:rsidR="005E3B68" w:rsidRDefault="000F3D10" w:rsidP="005E3B68">
      <w:pPr>
        <w:pStyle w:val="Kop1"/>
      </w:pPr>
      <w:r>
        <w:t>Zelflerende werparm</w:t>
      </w:r>
    </w:p>
    <w:p w14:paraId="355C201A" w14:textId="7A1ECBE7" w:rsidR="000F3D10" w:rsidRPr="008F52DE" w:rsidRDefault="000F3D10" w:rsidP="000F3D10">
      <w:r w:rsidRPr="008F52DE">
        <w:t>Maak van lego een werparm, die een bal in e</w:t>
      </w:r>
      <w:r w:rsidR="00587EFD">
        <w:t>e</w:t>
      </w:r>
      <w:r w:rsidRPr="008F52DE">
        <w:t>n kuil moet gooien.</w:t>
      </w:r>
    </w:p>
    <w:p w14:paraId="2A485E50" w14:textId="77777777" w:rsidR="000F3D10" w:rsidRPr="008F52DE" w:rsidRDefault="000F3D10" w:rsidP="000F3D10">
      <w:r w:rsidRPr="008F52DE">
        <w:t>Wanneer de werparm misgooit, moet hij zichzelf net zolang verbeteren totdat hij raak gooit.</w:t>
      </w:r>
    </w:p>
    <w:p w14:paraId="28940574" w14:textId="77777777" w:rsidR="00CC57AF" w:rsidRPr="008B21FB" w:rsidRDefault="00CC57AF" w:rsidP="00CC57AF"/>
    <w:p w14:paraId="51A1F946" w14:textId="77777777" w:rsidR="00CC57AF" w:rsidRPr="008B21FB" w:rsidRDefault="00CC57AF" w:rsidP="00CC57AF">
      <w:r w:rsidRPr="008B21FB">
        <w:t xml:space="preserve">Je krijgt </w:t>
      </w:r>
      <w:r>
        <w:t>4</w:t>
      </w:r>
      <w:r w:rsidRPr="008B21FB">
        <w:t xml:space="preserve"> lessen de tijd voor deze challenge.</w:t>
      </w:r>
      <w:r w:rsidRPr="008B21FB">
        <w:fldChar w:fldCharType="begin"/>
      </w:r>
      <w:r w:rsidRPr="008B21FB">
        <w:instrText xml:space="preserve"> ASK  "Hoeveel lessen?" \d 4  \* MERGEFORMAT </w:instrText>
      </w:r>
      <w:r w:rsidRPr="008B21FB">
        <w:fldChar w:fldCharType="end"/>
      </w:r>
    </w:p>
    <w:p w14:paraId="4DE4CCDE" w14:textId="77777777" w:rsidR="00CC57AF" w:rsidRPr="008B21FB" w:rsidRDefault="00CC57AF" w:rsidP="00CC57AF"/>
    <w:p w14:paraId="5D9443B4" w14:textId="3D03956B" w:rsidR="00CC57AF" w:rsidRDefault="00CC57AF" w:rsidP="00CC57AF">
      <w:r>
        <w:t>Heb je nog nooit met Lego Mindstorms en ProtoIt gewerkt?</w:t>
      </w:r>
    </w:p>
    <w:p w14:paraId="7733405D" w14:textId="36F9D8E1" w:rsidR="00CC57AF" w:rsidRPr="008B21FB" w:rsidRDefault="00CC57AF" w:rsidP="00CC57AF">
      <w:r>
        <w:t>Vraag dan eerst om de oefenopdrachten.</w:t>
      </w:r>
    </w:p>
    <w:p w14:paraId="3467FAD7" w14:textId="77777777" w:rsidR="000F3D10" w:rsidRDefault="000F3D10" w:rsidP="000F3D10"/>
    <w:p w14:paraId="140ECF44" w14:textId="77777777" w:rsidR="000F3D10" w:rsidRDefault="000F3D10" w:rsidP="000F3D10"/>
    <w:p w14:paraId="17323048" w14:textId="77777777" w:rsidR="000F3D10" w:rsidRPr="009247D0" w:rsidRDefault="000F3D10" w:rsidP="000F3D10">
      <w:r>
        <w:t>Maak een mindmap voor een werparm.</w:t>
      </w:r>
    </w:p>
    <w:p w14:paraId="7B73060E" w14:textId="77777777" w:rsidR="000F3D10" w:rsidRPr="009247D0" w:rsidRDefault="000F3D10" w:rsidP="000F3D10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774E505F" w14:textId="77777777" w:rsidR="000F3D10" w:rsidRDefault="000F3D10" w:rsidP="000F3D10"/>
    <w:p w14:paraId="126E43A7" w14:textId="77777777" w:rsidR="000F3D10" w:rsidRDefault="000F3D10" w:rsidP="000F3D10"/>
    <w:p w14:paraId="2B2609F4" w14:textId="77777777" w:rsidR="000F3D10" w:rsidRPr="009247D0" w:rsidRDefault="000F3D10" w:rsidP="000F3D10">
      <w:r>
        <w:t>Vraag je docent om een doos met lego-mindstorms.</w:t>
      </w:r>
    </w:p>
    <w:p w14:paraId="0D0E539D" w14:textId="274A945F" w:rsidR="000F3D10" w:rsidRPr="008F52DE" w:rsidRDefault="000F3D10" w:rsidP="000F3D10">
      <w:r w:rsidRPr="008F52DE">
        <w:t xml:space="preserve">Bedenk </w:t>
      </w:r>
      <w:r>
        <w:t xml:space="preserve">constructies </w:t>
      </w:r>
      <w:r w:rsidRPr="008F52DE">
        <w:t>om de werparm te maken.</w:t>
      </w:r>
    </w:p>
    <w:p w14:paraId="18A24DCF" w14:textId="77777777" w:rsidR="000F3D10" w:rsidRPr="00AC53D3" w:rsidRDefault="000F3D10" w:rsidP="000F3D10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27C0058D" w14:textId="77777777" w:rsidR="000F3D10" w:rsidRPr="008F52DE" w:rsidRDefault="000F3D10" w:rsidP="000F3D10"/>
    <w:p w14:paraId="0CA1B6B6" w14:textId="77777777" w:rsidR="000F3D10" w:rsidRPr="008F52DE" w:rsidRDefault="000F3D10" w:rsidP="000F3D10"/>
    <w:p w14:paraId="7D53129E" w14:textId="77777777" w:rsidR="000F3D10" w:rsidRDefault="000F3D10" w:rsidP="000F3D10">
      <w:r w:rsidRPr="008F52DE">
        <w:t>Bedenk</w:t>
      </w:r>
      <w:r>
        <w:t xml:space="preserve"> </w:t>
      </w:r>
      <w:r w:rsidRPr="008F52DE">
        <w:t>manier</w:t>
      </w:r>
      <w:r>
        <w:t>en</w:t>
      </w:r>
      <w:r w:rsidRPr="008F52DE">
        <w:t xml:space="preserve"> om te weten of de werparm te ver of te dichtbij heeft gemikt.</w:t>
      </w:r>
    </w:p>
    <w:p w14:paraId="32EB1858" w14:textId="4CE80D4D" w:rsidR="000F3D10" w:rsidRPr="008F52DE" w:rsidRDefault="000F3D10" w:rsidP="000F3D10">
      <w:r w:rsidRPr="008F52DE">
        <w:t>Maar ook of hij links of rechts van de kuil mikte.</w:t>
      </w:r>
    </w:p>
    <w:p w14:paraId="0A09311F" w14:textId="77777777" w:rsidR="000F3D10" w:rsidRPr="00AC53D3" w:rsidRDefault="000F3D10" w:rsidP="000F3D10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0C3A237D" w14:textId="77777777" w:rsidR="002C312B" w:rsidRDefault="002C312B" w:rsidP="008B21FB"/>
    <w:p w14:paraId="414D59B1" w14:textId="77777777" w:rsidR="002C312B" w:rsidRDefault="002C312B" w:rsidP="008B21FB">
      <w:pPr>
        <w:rPr>
          <w:sz w:val="28"/>
          <w:szCs w:val="28"/>
        </w:rPr>
      </w:pPr>
    </w:p>
    <w:p w14:paraId="4F76A3D5" w14:textId="77777777" w:rsidR="002C312B" w:rsidRPr="00AF2C87" w:rsidRDefault="002C312B" w:rsidP="008B21FB">
      <w:r w:rsidRPr="00AF2C87">
        <w:t>Bespreek jullie ideeën met de docent.</w:t>
      </w:r>
    </w:p>
    <w:p w14:paraId="1577F5A1" w14:textId="77777777" w:rsidR="002C312B" w:rsidRPr="00AF2C87" w:rsidRDefault="002C312B" w:rsidP="008B21FB"/>
    <w:p w14:paraId="3616CD66" w14:textId="77777777" w:rsidR="002C312B" w:rsidRPr="00AF2C87" w:rsidRDefault="002C312B" w:rsidP="008B21FB">
      <w:r w:rsidRPr="00AF2C87">
        <w:t>Maak taken/voorstellen op de kanban-kaartjes hoe jullie deze ideeën gaan uitvoeren.</w:t>
      </w:r>
    </w:p>
    <w:p w14:paraId="23D28677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5E7D56D9" w14:textId="77777777" w:rsidR="002C312B" w:rsidRDefault="002C312B" w:rsidP="008B21FB"/>
    <w:p w14:paraId="0979B7F3" w14:textId="77777777" w:rsidR="001B6C46" w:rsidRPr="00AF2C87" w:rsidRDefault="001B6C46" w:rsidP="008B21FB"/>
    <w:p w14:paraId="1D929516" w14:textId="77777777" w:rsidR="002C312B" w:rsidRDefault="002C312B" w:rsidP="008B21FB">
      <w:r w:rsidRPr="00AF2C87">
        <w:t>Ga aan de slag.</w:t>
      </w:r>
    </w:p>
    <w:p w14:paraId="1B6E1C20" w14:textId="77777777" w:rsidR="001269AB" w:rsidRDefault="001269AB" w:rsidP="008B21FB"/>
    <w:p w14:paraId="6A39B4C4" w14:textId="77777777" w:rsidR="00947BD3" w:rsidRDefault="00947BD3" w:rsidP="008B21FB"/>
    <w:p w14:paraId="42D8A56F" w14:textId="77777777" w:rsidR="001269AB" w:rsidRDefault="001269AB" w:rsidP="008B21FB">
      <w:pPr>
        <w:pBdr>
          <w:bottom w:val="single" w:sz="12" w:space="1" w:color="auto"/>
        </w:pBdr>
      </w:pPr>
    </w:p>
    <w:p w14:paraId="0C4F7230" w14:textId="77777777" w:rsidR="001269AB" w:rsidRDefault="001269AB" w:rsidP="008B21FB"/>
    <w:p w14:paraId="5EDC4D43" w14:textId="77777777" w:rsidR="001269AB" w:rsidRDefault="001269AB" w:rsidP="008B21FB"/>
    <w:p w14:paraId="448CFB86" w14:textId="77777777" w:rsidR="00947BD3" w:rsidRDefault="00947BD3" w:rsidP="008B21FB"/>
    <w:p w14:paraId="6F9A2B01" w14:textId="77777777" w:rsidR="002C312B" w:rsidRDefault="002C312B" w:rsidP="008B21FB">
      <w:r>
        <w:t>Deze challenge hoort bij</w:t>
      </w:r>
    </w:p>
    <w:p w14:paraId="0870B1B7" w14:textId="77777777" w:rsidR="002C312B" w:rsidRDefault="001B6C46" w:rsidP="008B21FB">
      <w:pPr>
        <w:ind w:left="709"/>
      </w:pPr>
      <w:r>
        <w:t>WvT:</w:t>
      </w:r>
      <w:r>
        <w:tab/>
      </w:r>
      <w:r>
        <w:tab/>
      </w:r>
      <w:r w:rsidR="002C312B">
        <w:t>&lt;werelden van techniek&gt;</w:t>
      </w:r>
    </w:p>
    <w:p w14:paraId="665E5FC4" w14:textId="77777777" w:rsidR="002C312B" w:rsidRDefault="002C312B" w:rsidP="008B21FB">
      <w:pPr>
        <w:ind w:left="709"/>
      </w:pPr>
      <w:r w:rsidRPr="002C312B">
        <w:t>Leerjaar</w:t>
      </w:r>
      <w:r w:rsidR="001B6C46">
        <w:t>:</w:t>
      </w:r>
      <w:r w:rsidR="001B6C46">
        <w:tab/>
      </w:r>
      <w:r>
        <w:t>&lt;?&gt;</w:t>
      </w:r>
    </w:p>
    <w:p w14:paraId="4D8CDB70" w14:textId="77777777" w:rsidR="002C312B" w:rsidRDefault="002C312B" w:rsidP="008B21FB"/>
    <w:p w14:paraId="2FCB2D7B" w14:textId="77777777" w:rsidR="002C312B" w:rsidRDefault="002C312B" w:rsidP="008B21FB">
      <w:r>
        <w:t xml:space="preserve">Je werk wordt op </w:t>
      </w:r>
      <w:r w:rsidR="001B6C46">
        <w:t xml:space="preserve">basis van </w:t>
      </w:r>
      <w:r>
        <w:t>onderstaande eisen beoordeeld.</w:t>
      </w:r>
    </w:p>
    <w:p w14:paraId="209CA0B3" w14:textId="77777777" w:rsidR="001B6C46" w:rsidRDefault="001B6C46" w:rsidP="008B21FB"/>
    <w:p w14:paraId="33CDC4C6" w14:textId="77777777" w:rsidR="001B6C46" w:rsidRDefault="001B6C46" w:rsidP="008B21FB">
      <w:r>
        <w:t>Algemene eisen:</w:t>
      </w:r>
    </w:p>
    <w:p w14:paraId="7802C049" w14:textId="77777777" w:rsidR="001B6C46" w:rsidRDefault="001B6C46" w:rsidP="008B21FB"/>
    <w:p w14:paraId="1C97A0FD" w14:textId="77777777" w:rsidR="001B6C46" w:rsidRDefault="001B6C46" w:rsidP="008B21FB">
      <w:pPr>
        <w:pStyle w:val="Lijstalinea"/>
        <w:numPr>
          <w:ilvl w:val="0"/>
          <w:numId w:val="3"/>
        </w:numPr>
      </w:pPr>
      <w:r>
        <w:t>Teamspirit</w:t>
      </w:r>
    </w:p>
    <w:p w14:paraId="0007D61E" w14:textId="77777777" w:rsidR="002C312B" w:rsidRDefault="001B6C46" w:rsidP="008B21FB">
      <w:pPr>
        <w:pStyle w:val="Lijstalinea"/>
        <w:numPr>
          <w:ilvl w:val="0"/>
          <w:numId w:val="3"/>
        </w:numPr>
      </w:pPr>
      <w:r>
        <w:t>Eigen inbreng</w:t>
      </w:r>
    </w:p>
    <w:p w14:paraId="47ADE5F6" w14:textId="77777777" w:rsidR="008B21FB" w:rsidRDefault="008B21FB" w:rsidP="008B21FB"/>
    <w:p w14:paraId="755BD686" w14:textId="77777777" w:rsidR="008B21FB" w:rsidRDefault="008B21FB" w:rsidP="008B21FB">
      <w:r>
        <w:t>Eisen waaraan de challenge moet voldoen:</w:t>
      </w:r>
    </w:p>
    <w:p w14:paraId="5F41B715" w14:textId="77777777" w:rsidR="008B21FB" w:rsidRDefault="008B21FB" w:rsidP="008B21FB"/>
    <w:p w14:paraId="771989C0" w14:textId="77777777" w:rsidR="002C312B" w:rsidRPr="001B6C46" w:rsidRDefault="002C312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29C684E3" w14:textId="77777777" w:rsidR="008B21FB" w:rsidRDefault="008B21FB" w:rsidP="008B21FB"/>
    <w:p w14:paraId="3FE4AEF0" w14:textId="77777777" w:rsidR="008B21FB" w:rsidRPr="002C312B" w:rsidRDefault="008B21FB" w:rsidP="008B21FB">
      <w:r>
        <w:t>Eisen waaraan de presentatie moet voldoen:</w:t>
      </w:r>
    </w:p>
    <w:p w14:paraId="4318090D" w14:textId="77777777" w:rsidR="008B21FB" w:rsidRDefault="008B21FB" w:rsidP="008B21FB"/>
    <w:p w14:paraId="0C2005BA" w14:textId="77777777" w:rsidR="008B21FB" w:rsidRPr="001B6C46" w:rsidRDefault="008B21F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4388676B" w14:textId="77777777" w:rsidR="002C312B" w:rsidRPr="002C312B" w:rsidRDefault="002C312B" w:rsidP="008B21FB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CEE20" w14:textId="77777777" w:rsidR="004F1C5F" w:rsidRDefault="004F1C5F" w:rsidP="00711296">
      <w:r>
        <w:separator/>
      </w:r>
    </w:p>
  </w:endnote>
  <w:endnote w:type="continuationSeparator" w:id="0">
    <w:p w14:paraId="32DD9A1D" w14:textId="77777777" w:rsidR="004F1C5F" w:rsidRDefault="004F1C5F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7EE34D" w14:textId="77777777" w:rsidR="004F1C5F" w:rsidRDefault="004F1C5F" w:rsidP="00711296">
      <w:r>
        <w:separator/>
      </w:r>
    </w:p>
  </w:footnote>
  <w:footnote w:type="continuationSeparator" w:id="0">
    <w:p w14:paraId="1B50E485" w14:textId="77777777" w:rsidR="004F1C5F" w:rsidRDefault="004F1C5F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19021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486FE0D" wp14:editId="39CD08E6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9A90B9B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9DB20AC" wp14:editId="3681140B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8198F6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0E3B58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0EAAE42" wp14:editId="162BDFAA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C302D63" wp14:editId="4F4A0462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35A218C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65970023" wp14:editId="6CED2511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7141F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970023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3897141F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60B3DBA9" wp14:editId="6EFEBE2E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517489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3DD2D81B" wp14:editId="5CB96524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B3409D5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4F69EE0B" wp14:editId="2DDDFF47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F81765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10"/>
    <w:rsid w:val="00007F5F"/>
    <w:rsid w:val="000B2DF4"/>
    <w:rsid w:val="000F3D10"/>
    <w:rsid w:val="001269AB"/>
    <w:rsid w:val="001402A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32404C"/>
    <w:rsid w:val="00376B63"/>
    <w:rsid w:val="003D6151"/>
    <w:rsid w:val="003E7C8D"/>
    <w:rsid w:val="004027FA"/>
    <w:rsid w:val="00446F5C"/>
    <w:rsid w:val="00462A27"/>
    <w:rsid w:val="004A1A4D"/>
    <w:rsid w:val="004B2645"/>
    <w:rsid w:val="004F1C5F"/>
    <w:rsid w:val="005337DC"/>
    <w:rsid w:val="00540B1F"/>
    <w:rsid w:val="00542865"/>
    <w:rsid w:val="00544CD5"/>
    <w:rsid w:val="0055458C"/>
    <w:rsid w:val="00562C67"/>
    <w:rsid w:val="00587EFD"/>
    <w:rsid w:val="00592769"/>
    <w:rsid w:val="005A14A7"/>
    <w:rsid w:val="005E3B68"/>
    <w:rsid w:val="005F6692"/>
    <w:rsid w:val="00663F65"/>
    <w:rsid w:val="00676778"/>
    <w:rsid w:val="006A7807"/>
    <w:rsid w:val="006B265E"/>
    <w:rsid w:val="006D65F7"/>
    <w:rsid w:val="00711296"/>
    <w:rsid w:val="00746A2B"/>
    <w:rsid w:val="007E1E1D"/>
    <w:rsid w:val="00833B41"/>
    <w:rsid w:val="00836BED"/>
    <w:rsid w:val="00857846"/>
    <w:rsid w:val="008A6D7B"/>
    <w:rsid w:val="008B21FB"/>
    <w:rsid w:val="009247D0"/>
    <w:rsid w:val="00947BD3"/>
    <w:rsid w:val="009A433A"/>
    <w:rsid w:val="009B555A"/>
    <w:rsid w:val="009E3F8E"/>
    <w:rsid w:val="00A939CE"/>
    <w:rsid w:val="00AA1700"/>
    <w:rsid w:val="00AA17AC"/>
    <w:rsid w:val="00BD2D02"/>
    <w:rsid w:val="00C42664"/>
    <w:rsid w:val="00C61BFB"/>
    <w:rsid w:val="00C72A9C"/>
    <w:rsid w:val="00CB31DC"/>
    <w:rsid w:val="00CC57AF"/>
    <w:rsid w:val="00D265E4"/>
    <w:rsid w:val="00DE4219"/>
    <w:rsid w:val="00E93A52"/>
    <w:rsid w:val="00EE375B"/>
    <w:rsid w:val="00F1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642AA255"/>
  <w15:chartTrackingRefBased/>
  <w15:docId w15:val="{B218954A-249E-480C-A180-CB7F521EF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207</Words>
  <Characters>1141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4</cp:revision>
  <dcterms:created xsi:type="dcterms:W3CDTF">2020-06-20T14:41:00Z</dcterms:created>
  <dcterms:modified xsi:type="dcterms:W3CDTF">2020-06-20T14:50:00Z</dcterms:modified>
</cp:coreProperties>
</file>