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81B51" w14:textId="77777777" w:rsidR="005337DC" w:rsidRDefault="005337DC" w:rsidP="005E3B68">
      <w:pPr>
        <w:pStyle w:val="Kop1"/>
      </w:pPr>
    </w:p>
    <w:p w14:paraId="1E2CF15B" w14:textId="77777777" w:rsidR="005337DC" w:rsidRDefault="005337DC" w:rsidP="005E3B68">
      <w:pPr>
        <w:pStyle w:val="Kop1"/>
      </w:pPr>
    </w:p>
    <w:p w14:paraId="3D33FE82" w14:textId="77777777" w:rsidR="005337DC" w:rsidRPr="005337DC" w:rsidRDefault="005337DC" w:rsidP="005E3B68">
      <w:pPr>
        <w:pStyle w:val="Kop1"/>
        <w:rPr>
          <w:sz w:val="32"/>
        </w:rPr>
      </w:pPr>
    </w:p>
    <w:p w14:paraId="0EB7A1E3" w14:textId="77777777" w:rsidR="005E3B68" w:rsidRDefault="00007F5F" w:rsidP="005E3B68">
      <w:pPr>
        <w:pStyle w:val="Kop1"/>
      </w:pPr>
      <w:r w:rsidRPr="005E3B68">
        <w:t>Titel</w:t>
      </w:r>
    </w:p>
    <w:p w14:paraId="093D2F2A" w14:textId="059635DE" w:rsidR="002F0FC3" w:rsidRPr="00823CF8" w:rsidRDefault="002F0FC3" w:rsidP="00823CF8">
      <w:r w:rsidRPr="00823CF8">
        <w:t>Bedenk iets waarmee doven kunnen weten wanneer het brandalarm afgaat. Overal in huis moet de dove kunnen worden gealarmeerd.</w:t>
      </w:r>
    </w:p>
    <w:p w14:paraId="2B2F7E46" w14:textId="77777777" w:rsidR="000B2DF4" w:rsidRPr="00823CF8" w:rsidRDefault="000B2DF4" w:rsidP="00823CF8"/>
    <w:p w14:paraId="580C0D62" w14:textId="4072264A" w:rsidR="000B2DF4" w:rsidRPr="00823CF8" w:rsidRDefault="000B2DF4" w:rsidP="00823CF8">
      <w:r w:rsidRPr="00823CF8">
        <w:t>Je krijgt</w:t>
      </w:r>
      <w:r w:rsidR="00BD2D02" w:rsidRPr="00823CF8">
        <w:t xml:space="preserve"> </w:t>
      </w:r>
      <w:r w:rsidR="002F0FC3" w:rsidRPr="00823CF8">
        <w:t>4</w:t>
      </w:r>
      <w:r w:rsidR="00BD2D02" w:rsidRPr="00823CF8">
        <w:t xml:space="preserve"> lessen </w:t>
      </w:r>
      <w:r w:rsidRPr="00823CF8">
        <w:t>de tijd voor deze challenge.</w:t>
      </w:r>
      <w:r w:rsidRPr="00823CF8">
        <w:fldChar w:fldCharType="begin"/>
      </w:r>
      <w:r w:rsidRPr="00823CF8">
        <w:instrText xml:space="preserve"> ASK  "Hoeveel lessen?" \d 4  \* MERGEFORMAT </w:instrText>
      </w:r>
      <w:r w:rsidRPr="00823CF8">
        <w:fldChar w:fldCharType="end"/>
      </w:r>
    </w:p>
    <w:p w14:paraId="616A4D27" w14:textId="77777777" w:rsidR="005337DC" w:rsidRPr="00823CF8" w:rsidRDefault="005337DC" w:rsidP="00823CF8"/>
    <w:p w14:paraId="461EC83B" w14:textId="77777777" w:rsidR="002C312B" w:rsidRPr="00823CF8" w:rsidRDefault="002C312B" w:rsidP="00823CF8"/>
    <w:p w14:paraId="7DB1855C" w14:textId="16924CBA" w:rsidR="002F0FC3" w:rsidRPr="00823CF8" w:rsidRDefault="002F0FC3" w:rsidP="00823CF8">
      <w:r w:rsidRPr="00823CF8">
        <w:t xml:space="preserve">Zoek uit hoe een </w:t>
      </w:r>
      <w:r w:rsidR="006B6415" w:rsidRPr="00823CF8">
        <w:t>brandalarm</w:t>
      </w:r>
      <w:r w:rsidRPr="00823CF8">
        <w:t xml:space="preserve"> werkt.</w:t>
      </w:r>
    </w:p>
    <w:p w14:paraId="652921D3" w14:textId="77777777" w:rsidR="002F0FC3" w:rsidRPr="00823CF8" w:rsidRDefault="002F0FC3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41CC3D3B" w14:textId="77777777" w:rsidR="002F0FC3" w:rsidRPr="00823CF8" w:rsidRDefault="002F0FC3" w:rsidP="00823CF8"/>
    <w:p w14:paraId="1CE620A9" w14:textId="77777777" w:rsidR="002F0FC3" w:rsidRPr="00823CF8" w:rsidRDefault="002F0FC3" w:rsidP="00823CF8"/>
    <w:p w14:paraId="25F44AF7" w14:textId="5355C7FD" w:rsidR="002C312B" w:rsidRPr="00823CF8" w:rsidRDefault="002C312B" w:rsidP="00823CF8">
      <w:r w:rsidRPr="00823CF8">
        <w:t>Maak een mindmap</w:t>
      </w:r>
      <w:r w:rsidR="008B21FB" w:rsidRPr="00823CF8">
        <w:t xml:space="preserve"> en een tekening van de challenge</w:t>
      </w:r>
      <w:r w:rsidRPr="00823CF8">
        <w:t>.</w:t>
      </w:r>
    </w:p>
    <w:p w14:paraId="27EC9CCE" w14:textId="77777777" w:rsidR="002C312B" w:rsidRPr="00823CF8" w:rsidRDefault="002C312B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3B4851B8" w14:textId="77777777" w:rsidR="002C312B" w:rsidRPr="00823CF8" w:rsidRDefault="002C312B" w:rsidP="00823CF8"/>
    <w:p w14:paraId="6073D33D" w14:textId="77777777" w:rsidR="002C312B" w:rsidRPr="00823CF8" w:rsidRDefault="002C312B" w:rsidP="00823CF8"/>
    <w:p w14:paraId="5CF2409A" w14:textId="17265117" w:rsidR="002F0FC3" w:rsidRPr="00823CF8" w:rsidRDefault="002F0FC3" w:rsidP="00823CF8">
      <w:r w:rsidRPr="00823CF8">
        <w:t>Bedenk drie manieren om een dove te alarmeren.</w:t>
      </w:r>
    </w:p>
    <w:p w14:paraId="54A54D2E" w14:textId="2EE475E3" w:rsidR="002F0FC3" w:rsidRPr="00823CF8" w:rsidRDefault="002F0FC3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0D8B51AC" w14:textId="77777777" w:rsidR="002F0FC3" w:rsidRPr="00823CF8" w:rsidRDefault="002F0FC3" w:rsidP="00823CF8">
      <w:pPr>
        <w:rPr>
          <w:color w:val="D9D9D9"/>
          <w:sz w:val="28"/>
          <w:szCs w:val="28"/>
        </w:rPr>
      </w:pPr>
    </w:p>
    <w:p w14:paraId="648EB380" w14:textId="77777777" w:rsidR="002F0FC3" w:rsidRPr="00823CF8" w:rsidRDefault="002F0FC3" w:rsidP="00823CF8"/>
    <w:p w14:paraId="518934E1" w14:textId="34C36675" w:rsidR="002F0FC3" w:rsidRPr="00823CF8" w:rsidRDefault="002F0FC3" w:rsidP="00823CF8">
      <w:r w:rsidRPr="00823CF8">
        <w:t>Kies welke manier je gaat gebruiken.</w:t>
      </w:r>
    </w:p>
    <w:p w14:paraId="17BE6D7D" w14:textId="77777777" w:rsidR="002F0FC3" w:rsidRPr="00823CF8" w:rsidRDefault="002F0FC3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7F7B0E67" w14:textId="77777777" w:rsidR="002F0FC3" w:rsidRPr="00823CF8" w:rsidRDefault="002F0FC3" w:rsidP="00823CF8"/>
    <w:p w14:paraId="36D615D6" w14:textId="77777777" w:rsidR="002C312B" w:rsidRPr="00823CF8" w:rsidRDefault="002C312B" w:rsidP="00823CF8"/>
    <w:p w14:paraId="4E108610" w14:textId="77777777" w:rsidR="002C312B" w:rsidRPr="00823CF8" w:rsidRDefault="002C312B" w:rsidP="00823CF8">
      <w:r w:rsidRPr="00823CF8">
        <w:t>Maak een lijstje van materialen die je nodig hebt.</w:t>
      </w:r>
    </w:p>
    <w:p w14:paraId="6AF3ED0D" w14:textId="77777777" w:rsidR="002C312B" w:rsidRPr="00823CF8" w:rsidRDefault="002C312B" w:rsidP="00823CF8">
      <w:r w:rsidRPr="00823CF8">
        <w:t>(</w:t>
      </w:r>
      <w:r w:rsidR="001B6C46" w:rsidRPr="00823CF8">
        <w:t xml:space="preserve">Bijvoorbeeld: </w:t>
      </w:r>
      <w:r w:rsidRPr="00823CF8">
        <w:t xml:space="preserve">hout, filament, </w:t>
      </w:r>
      <w:r w:rsidR="001B6C46" w:rsidRPr="00823CF8">
        <w:t>lijm, schroeven)</w:t>
      </w:r>
    </w:p>
    <w:p w14:paraId="2AD9F260" w14:textId="77777777" w:rsidR="002C312B" w:rsidRPr="00823CF8" w:rsidRDefault="002C312B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06342106" w14:textId="77777777" w:rsidR="001B6C46" w:rsidRPr="00823CF8" w:rsidRDefault="001B6C46" w:rsidP="00823CF8"/>
    <w:p w14:paraId="18E395FC" w14:textId="77777777" w:rsidR="001B6C46" w:rsidRPr="00823CF8" w:rsidRDefault="001B6C46" w:rsidP="00823CF8"/>
    <w:p w14:paraId="6DFD9DDD" w14:textId="77777777" w:rsidR="001B6C46" w:rsidRPr="00823CF8" w:rsidRDefault="001B6C46" w:rsidP="00823CF8">
      <w:r w:rsidRPr="00823CF8">
        <w:t>Maak een lijstje van gereedschappen en machines die je nodig hebt.</w:t>
      </w:r>
    </w:p>
    <w:p w14:paraId="359E25C4" w14:textId="77777777" w:rsidR="001B6C46" w:rsidRPr="00823CF8" w:rsidRDefault="001B6C46" w:rsidP="00823CF8">
      <w:r w:rsidRPr="00823CF8">
        <w:t>(Bijvoorbeeld: naaimachine, boor, figuurzaag, raspberry)</w:t>
      </w:r>
    </w:p>
    <w:p w14:paraId="0F1B9B0F" w14:textId="77777777" w:rsidR="001B6C46" w:rsidRPr="00823CF8" w:rsidRDefault="001B6C46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31185389" w14:textId="77777777" w:rsidR="002C312B" w:rsidRPr="00823CF8" w:rsidRDefault="002C312B" w:rsidP="00823CF8"/>
    <w:p w14:paraId="0D497462" w14:textId="77777777" w:rsidR="002C312B" w:rsidRPr="00823CF8" w:rsidRDefault="002C312B" w:rsidP="00823CF8">
      <w:pPr>
        <w:rPr>
          <w:sz w:val="28"/>
          <w:szCs w:val="28"/>
        </w:rPr>
      </w:pPr>
    </w:p>
    <w:p w14:paraId="56027D43" w14:textId="77777777" w:rsidR="002C312B" w:rsidRPr="00823CF8" w:rsidRDefault="002C312B" w:rsidP="00823CF8">
      <w:r w:rsidRPr="00823CF8">
        <w:t>Bespreek jullie ideeën met de docent.</w:t>
      </w:r>
    </w:p>
    <w:p w14:paraId="388C4CE1" w14:textId="77777777" w:rsidR="002C312B" w:rsidRPr="00823CF8" w:rsidRDefault="002C312B" w:rsidP="00823CF8"/>
    <w:p w14:paraId="796E2FE6" w14:textId="77777777" w:rsidR="002C312B" w:rsidRPr="00823CF8" w:rsidRDefault="002C312B" w:rsidP="00823CF8">
      <w:r w:rsidRPr="00823CF8">
        <w:lastRenderedPageBreak/>
        <w:t>Maak taken/voorstellen op de kanban-kaartjes hoe jullie deze ideeën gaan uitvoeren.</w:t>
      </w:r>
    </w:p>
    <w:p w14:paraId="1330746E" w14:textId="77777777" w:rsidR="001B6C46" w:rsidRPr="00823CF8" w:rsidRDefault="001B6C46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44EF6CC3" w14:textId="77777777" w:rsidR="002C312B" w:rsidRPr="00823CF8" w:rsidRDefault="002C312B" w:rsidP="00823CF8"/>
    <w:p w14:paraId="302C55A6" w14:textId="77777777" w:rsidR="001B6C46" w:rsidRPr="00823CF8" w:rsidRDefault="001B6C46" w:rsidP="00823CF8"/>
    <w:p w14:paraId="2FDE8EDB" w14:textId="473E6BFF" w:rsidR="002C312B" w:rsidRPr="00823CF8" w:rsidRDefault="002C312B" w:rsidP="00823CF8">
      <w:r w:rsidRPr="00823CF8">
        <w:t>Ga aan de slag.</w:t>
      </w:r>
    </w:p>
    <w:p w14:paraId="40C1F924" w14:textId="46C4E38F" w:rsidR="002F0FC3" w:rsidRDefault="002F0FC3" w:rsidP="00823CF8">
      <w:pPr>
        <w:pBdr>
          <w:bottom w:val="single" w:sz="12" w:space="1" w:color="auto"/>
        </w:pBdr>
      </w:pPr>
    </w:p>
    <w:p w14:paraId="0A5AB460" w14:textId="54C68F08" w:rsidR="00DB0F01" w:rsidRDefault="00DB0F01" w:rsidP="00823CF8">
      <w:pPr>
        <w:pBdr>
          <w:bottom w:val="single" w:sz="12" w:space="1" w:color="auto"/>
        </w:pBdr>
      </w:pPr>
    </w:p>
    <w:p w14:paraId="6069FCAC" w14:textId="77777777" w:rsidR="00DB0F01" w:rsidRPr="00823CF8" w:rsidRDefault="00DB0F01" w:rsidP="00823CF8">
      <w:pPr>
        <w:pBdr>
          <w:bottom w:val="single" w:sz="12" w:space="1" w:color="auto"/>
        </w:pBdr>
      </w:pPr>
    </w:p>
    <w:p w14:paraId="3A6D9EFD" w14:textId="77777777" w:rsidR="00DB0F01" w:rsidRPr="00823CF8" w:rsidRDefault="00DB0F01" w:rsidP="00823CF8"/>
    <w:p w14:paraId="3E8F66D8" w14:textId="1E6949E8" w:rsidR="002F0FC3" w:rsidRPr="00823CF8" w:rsidRDefault="002F0FC3" w:rsidP="00823CF8"/>
    <w:p w14:paraId="6FAC76A7" w14:textId="77777777" w:rsidR="002F0FC3" w:rsidRPr="00823CF8" w:rsidRDefault="002F0FC3" w:rsidP="00823CF8"/>
    <w:p w14:paraId="081B4154" w14:textId="53C7AB88" w:rsidR="002C312B" w:rsidRPr="00823CF8" w:rsidRDefault="002C312B" w:rsidP="00823CF8">
      <w:r w:rsidRPr="00823CF8">
        <w:t>Deze challenge hoort bij</w:t>
      </w:r>
    </w:p>
    <w:p w14:paraId="18A5D7DC" w14:textId="77777777" w:rsidR="002C312B" w:rsidRPr="00823CF8" w:rsidRDefault="001B6C46" w:rsidP="00823CF8">
      <w:r w:rsidRPr="00823CF8">
        <w:t>WvT:</w:t>
      </w:r>
      <w:r w:rsidRPr="00823CF8">
        <w:tab/>
      </w:r>
      <w:r w:rsidRPr="00823CF8">
        <w:tab/>
      </w:r>
      <w:r w:rsidR="002C312B" w:rsidRPr="00823CF8">
        <w:t>&lt;werelden van techniek&gt;</w:t>
      </w:r>
    </w:p>
    <w:p w14:paraId="2D56CA12" w14:textId="77777777" w:rsidR="002C312B" w:rsidRPr="00823CF8" w:rsidRDefault="002C312B" w:rsidP="00823CF8">
      <w:r w:rsidRPr="00823CF8">
        <w:t>Leerjaar</w:t>
      </w:r>
      <w:r w:rsidR="001B6C46" w:rsidRPr="00823CF8">
        <w:t>:</w:t>
      </w:r>
      <w:r w:rsidR="001B6C46" w:rsidRPr="00823CF8">
        <w:tab/>
      </w:r>
      <w:r w:rsidRPr="00823CF8">
        <w:t>&lt;?&gt;</w:t>
      </w:r>
    </w:p>
    <w:p w14:paraId="7592E263" w14:textId="77777777" w:rsidR="002C312B" w:rsidRPr="00823CF8" w:rsidRDefault="002C312B" w:rsidP="00823CF8"/>
    <w:p w14:paraId="1F03E59B" w14:textId="77777777" w:rsidR="002C312B" w:rsidRPr="00823CF8" w:rsidRDefault="002C312B" w:rsidP="00823CF8">
      <w:r w:rsidRPr="00823CF8">
        <w:t xml:space="preserve">Je werk wordt op </w:t>
      </w:r>
      <w:r w:rsidR="001B6C46" w:rsidRPr="00823CF8">
        <w:t xml:space="preserve">basis van </w:t>
      </w:r>
      <w:r w:rsidRPr="00823CF8">
        <w:t>onderstaande eisen beoordeeld.</w:t>
      </w:r>
    </w:p>
    <w:p w14:paraId="738C25AD" w14:textId="77777777" w:rsidR="001B6C46" w:rsidRPr="00823CF8" w:rsidRDefault="001B6C46" w:rsidP="00823CF8"/>
    <w:p w14:paraId="628E4ACB" w14:textId="77777777" w:rsidR="001B6C46" w:rsidRPr="00823CF8" w:rsidRDefault="001B6C46" w:rsidP="00823CF8">
      <w:r w:rsidRPr="00823CF8">
        <w:t>Algemene eisen:</w:t>
      </w:r>
    </w:p>
    <w:p w14:paraId="07D82BC9" w14:textId="77777777" w:rsidR="001B6C46" w:rsidRPr="00823CF8" w:rsidRDefault="001B6C46" w:rsidP="00823CF8"/>
    <w:p w14:paraId="0B146FED" w14:textId="77777777" w:rsidR="001B6C46" w:rsidRPr="00823CF8" w:rsidRDefault="001B6C46" w:rsidP="00823CF8">
      <w:r w:rsidRPr="00823CF8">
        <w:t>Teamspirit</w:t>
      </w:r>
    </w:p>
    <w:p w14:paraId="2A168987" w14:textId="77777777" w:rsidR="002C312B" w:rsidRPr="00823CF8" w:rsidRDefault="001B6C46" w:rsidP="00823CF8">
      <w:r w:rsidRPr="00823CF8">
        <w:t>Eigen inbreng</w:t>
      </w:r>
    </w:p>
    <w:p w14:paraId="3DA6BCE3" w14:textId="77777777" w:rsidR="008B21FB" w:rsidRPr="00823CF8" w:rsidRDefault="008B21FB" w:rsidP="00823CF8"/>
    <w:p w14:paraId="40A916D3" w14:textId="77777777" w:rsidR="008B21FB" w:rsidRPr="00823CF8" w:rsidRDefault="008B21FB" w:rsidP="00823CF8">
      <w:r w:rsidRPr="00823CF8">
        <w:t>Eisen waaraan de challenge moet voldoen:</w:t>
      </w:r>
    </w:p>
    <w:p w14:paraId="31DD65A2" w14:textId="77777777" w:rsidR="008B21FB" w:rsidRPr="00823CF8" w:rsidRDefault="008B21FB" w:rsidP="00823CF8"/>
    <w:p w14:paraId="1590CE8C" w14:textId="77777777" w:rsidR="002C312B" w:rsidRPr="00823CF8" w:rsidRDefault="002C312B" w:rsidP="00823CF8">
      <w:r w:rsidRPr="00823CF8">
        <w:t>&lt;eisen&gt;</w:t>
      </w:r>
    </w:p>
    <w:p w14:paraId="6F508A67" w14:textId="77777777" w:rsidR="008B21FB" w:rsidRPr="00823CF8" w:rsidRDefault="008B21FB" w:rsidP="00823CF8"/>
    <w:p w14:paraId="7FDA7E6F" w14:textId="77777777" w:rsidR="008B21FB" w:rsidRPr="00823CF8" w:rsidRDefault="008B21FB" w:rsidP="00823CF8">
      <w:r w:rsidRPr="00823CF8">
        <w:t>Eisen waaraan de presentatie moet voldoen:</w:t>
      </w:r>
    </w:p>
    <w:p w14:paraId="7C31739D" w14:textId="77777777" w:rsidR="008B21FB" w:rsidRPr="00823CF8" w:rsidRDefault="008B21FB" w:rsidP="00823CF8"/>
    <w:p w14:paraId="102D41A7" w14:textId="77777777" w:rsidR="008B21FB" w:rsidRPr="00823CF8" w:rsidRDefault="008B21FB" w:rsidP="00823CF8">
      <w:r w:rsidRPr="00823CF8">
        <w:t>&lt;eisen&gt;</w:t>
      </w:r>
    </w:p>
    <w:p w14:paraId="333C61A3" w14:textId="77777777" w:rsidR="002C312B" w:rsidRPr="002C312B" w:rsidRDefault="002C312B" w:rsidP="00823CF8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1DC0F3" w14:textId="77777777" w:rsidR="00BE11E0" w:rsidRDefault="00BE11E0" w:rsidP="00711296">
      <w:r>
        <w:separator/>
      </w:r>
    </w:p>
  </w:endnote>
  <w:endnote w:type="continuationSeparator" w:id="0">
    <w:p w14:paraId="229576CF" w14:textId="77777777" w:rsidR="00BE11E0" w:rsidRDefault="00BE11E0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B6739" w14:textId="77777777" w:rsidR="00BE11E0" w:rsidRDefault="00BE11E0" w:rsidP="00711296">
      <w:r>
        <w:separator/>
      </w:r>
    </w:p>
  </w:footnote>
  <w:footnote w:type="continuationSeparator" w:id="0">
    <w:p w14:paraId="46FADD72" w14:textId="77777777" w:rsidR="00BE11E0" w:rsidRDefault="00BE11E0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DAC4C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18033D7" wp14:editId="1E519799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C7F4113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B318FEA" wp14:editId="776ADAD9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0F0FFC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E5331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95AA4AD" wp14:editId="056C65C8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A895079" wp14:editId="70E0E8E0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0DFE04C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F52DF0B" wp14:editId="2943AB00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0C1E5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2DF0B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66C0C1E5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2403D82C" wp14:editId="4288DA2A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6783AC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726505B" wp14:editId="33E57765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880D129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05222A59" wp14:editId="0ABF44D8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EBAFD0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C3"/>
    <w:rsid w:val="00007F5F"/>
    <w:rsid w:val="000B2DF4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2F0FC3"/>
    <w:rsid w:val="0032404C"/>
    <w:rsid w:val="00376B63"/>
    <w:rsid w:val="003D6151"/>
    <w:rsid w:val="003E7C8D"/>
    <w:rsid w:val="004027FA"/>
    <w:rsid w:val="00446F5C"/>
    <w:rsid w:val="00462A27"/>
    <w:rsid w:val="004B2645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B6415"/>
    <w:rsid w:val="006D65F7"/>
    <w:rsid w:val="00711296"/>
    <w:rsid w:val="00737F52"/>
    <w:rsid w:val="00746A2B"/>
    <w:rsid w:val="007E1E1D"/>
    <w:rsid w:val="00823CF8"/>
    <w:rsid w:val="00833B41"/>
    <w:rsid w:val="00836BED"/>
    <w:rsid w:val="00857846"/>
    <w:rsid w:val="008A6D7B"/>
    <w:rsid w:val="008B21FB"/>
    <w:rsid w:val="009247D0"/>
    <w:rsid w:val="009A433A"/>
    <w:rsid w:val="009B555A"/>
    <w:rsid w:val="009E3F8E"/>
    <w:rsid w:val="009F06B6"/>
    <w:rsid w:val="00A939CE"/>
    <w:rsid w:val="00AA1700"/>
    <w:rsid w:val="00AA17AC"/>
    <w:rsid w:val="00BD2D02"/>
    <w:rsid w:val="00BE11E0"/>
    <w:rsid w:val="00C42664"/>
    <w:rsid w:val="00C61BFB"/>
    <w:rsid w:val="00C72A9C"/>
    <w:rsid w:val="00D265E4"/>
    <w:rsid w:val="00DB0F01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14ACD97F"/>
  <w15:chartTrackingRefBased/>
  <w15:docId w15:val="{1860C1A2-A094-4782-988B-5AAFB494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240</Words>
  <Characters>1324</Characters>
  <Application>Microsoft Office Word</Application>
  <DocSecurity>0</DocSecurity>
  <Lines>11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5</cp:revision>
  <dcterms:created xsi:type="dcterms:W3CDTF">2020-06-20T13:06:00Z</dcterms:created>
  <dcterms:modified xsi:type="dcterms:W3CDTF">2020-06-20T13:17:00Z</dcterms:modified>
</cp:coreProperties>
</file>