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A836E" w14:textId="77777777" w:rsidR="005337DC" w:rsidRDefault="005337DC" w:rsidP="005E3B68">
      <w:pPr>
        <w:pStyle w:val="Kop1"/>
      </w:pPr>
    </w:p>
    <w:p w14:paraId="0640FDD0" w14:textId="77777777" w:rsidR="005337DC" w:rsidRDefault="005337DC" w:rsidP="005E3B68">
      <w:pPr>
        <w:pStyle w:val="Kop1"/>
      </w:pPr>
    </w:p>
    <w:p w14:paraId="0655C8F1" w14:textId="77777777" w:rsidR="005337DC" w:rsidRPr="005337DC" w:rsidRDefault="005337DC" w:rsidP="005E3B68">
      <w:pPr>
        <w:pStyle w:val="Kop1"/>
        <w:rPr>
          <w:sz w:val="32"/>
        </w:rPr>
      </w:pPr>
    </w:p>
    <w:p w14:paraId="240A77C1" w14:textId="3411E9F1" w:rsidR="005E3B68" w:rsidRDefault="004E3127" w:rsidP="005E3B68">
      <w:pPr>
        <w:pStyle w:val="Kop1"/>
      </w:pPr>
      <w:r>
        <w:t>Intro 4 – Poster van een monument</w:t>
      </w:r>
    </w:p>
    <w:p w14:paraId="188CA8FD" w14:textId="77777777" w:rsidR="004E3127" w:rsidRPr="009247D0" w:rsidRDefault="004E3127" w:rsidP="004E3127">
      <w:r>
        <w:t>De gemeente wil een monument als museum gebruiken. Men heeft een architect gevraagd om een maquette te maken. Dit moet nu van alle vier de hoeken isometrisch op een poster worden gepresenteerd.</w:t>
      </w:r>
    </w:p>
    <w:p w14:paraId="673BC29B" w14:textId="77777777" w:rsidR="004E3127" w:rsidRDefault="004E3127" w:rsidP="004E3127"/>
    <w:p w14:paraId="7AA5A632" w14:textId="77777777" w:rsidR="004E3127" w:rsidRDefault="004E3127" w:rsidP="004E3127">
      <w:r>
        <w:t>Je krijgt 1 les de tijd.</w:t>
      </w:r>
    </w:p>
    <w:p w14:paraId="3FE5CFF7" w14:textId="77777777" w:rsidR="004E3127" w:rsidRPr="009247D0" w:rsidRDefault="004E3127" w:rsidP="004E3127"/>
    <w:p w14:paraId="6E67FDAF" w14:textId="77777777" w:rsidR="004E3127" w:rsidRPr="009247D0" w:rsidRDefault="004E3127" w:rsidP="004E3127">
      <w:r>
        <w:t>Vraag aan de docent het instructieblad “Projecties”. Vergelijk de projecties en beschrijf hoe ze van elkaar verschillen.</w:t>
      </w:r>
    </w:p>
    <w:p w14:paraId="036D66B1" w14:textId="77777777" w:rsidR="004E3127" w:rsidRPr="009247D0" w:rsidRDefault="004E3127" w:rsidP="004E3127">
      <w:pPr>
        <w:rPr>
          <w:color w:val="D9D9D9"/>
          <w:sz w:val="28"/>
          <w:szCs w:val="28"/>
        </w:rPr>
      </w:pPr>
      <w:r w:rsidRPr="009247D0">
        <w:rPr>
          <w:color w:val="D9D9D9"/>
          <w:sz w:val="28"/>
          <w:szCs w:val="28"/>
        </w:rPr>
        <w:t>_______________________________________________________________________</w:t>
      </w:r>
    </w:p>
    <w:p w14:paraId="17094827" w14:textId="7E80C094" w:rsidR="004E3127" w:rsidRDefault="004E3127" w:rsidP="004E3127"/>
    <w:p w14:paraId="2C68DC5C" w14:textId="77777777" w:rsidR="004E3127" w:rsidRPr="009247D0" w:rsidRDefault="004E3127" w:rsidP="004E3127"/>
    <w:p w14:paraId="5A21CE51" w14:textId="77777777" w:rsidR="004E3127" w:rsidRPr="009247D0" w:rsidRDefault="004E3127" w:rsidP="004E3127">
      <w:r>
        <w:t>Vraag de docent om de maquette van het gebouw en om isometrisch papier.</w:t>
      </w:r>
    </w:p>
    <w:p w14:paraId="5DF4E492" w14:textId="77777777" w:rsidR="004E3127" w:rsidRPr="009247D0" w:rsidRDefault="004E3127" w:rsidP="004E3127"/>
    <w:p w14:paraId="56812D6D" w14:textId="13AE15EC" w:rsidR="002C312B" w:rsidRPr="004E3127" w:rsidRDefault="004E3127" w:rsidP="004E3127">
      <w:r>
        <w:t>Zorg ervoor dat iedereen uit je team het gebouw van tenminste één kant isometrisch weergeeft.</w:t>
      </w:r>
    </w:p>
    <w:p w14:paraId="34B88571" w14:textId="77777777" w:rsidR="002C312B" w:rsidRDefault="002C312B" w:rsidP="004E3127"/>
    <w:p w14:paraId="25E40789" w14:textId="77777777" w:rsidR="002C312B" w:rsidRDefault="002C312B" w:rsidP="008B21FB">
      <w:r>
        <w:t>Maak een lijstje van materialen die je nodig hebt.</w:t>
      </w:r>
    </w:p>
    <w:p w14:paraId="3801D130" w14:textId="77777777" w:rsidR="002C312B" w:rsidRPr="008F52DE" w:rsidRDefault="002C312B" w:rsidP="008B21FB">
      <w:r>
        <w:t>(</w:t>
      </w:r>
      <w:r w:rsidR="001B6C46">
        <w:t xml:space="preserve">Bijvoorbeeld: </w:t>
      </w:r>
      <w:r>
        <w:t xml:space="preserve">hout, filament, </w:t>
      </w:r>
      <w:r w:rsidR="001B6C46">
        <w:t>lijm, schroeven)</w:t>
      </w:r>
    </w:p>
    <w:p w14:paraId="38C2DDAE" w14:textId="77777777" w:rsidR="002C312B" w:rsidRPr="00AC53D3" w:rsidRDefault="002C312B" w:rsidP="008B21FB">
      <w:pPr>
        <w:rPr>
          <w:color w:val="D9D9D9"/>
          <w:sz w:val="28"/>
          <w:szCs w:val="28"/>
        </w:rPr>
      </w:pPr>
      <w:r w:rsidRPr="00AC53D3">
        <w:rPr>
          <w:color w:val="D9D9D9"/>
          <w:sz w:val="28"/>
          <w:szCs w:val="28"/>
        </w:rPr>
        <w:t>_______________________________________________________________________</w:t>
      </w:r>
    </w:p>
    <w:p w14:paraId="26BF1B61" w14:textId="77777777" w:rsidR="001B6C46" w:rsidRDefault="001B6C46" w:rsidP="008B21FB"/>
    <w:p w14:paraId="0C8A1070" w14:textId="77777777" w:rsidR="001B6C46" w:rsidRDefault="001B6C46" w:rsidP="008B21FB"/>
    <w:p w14:paraId="27A55502" w14:textId="77777777" w:rsidR="001B6C46" w:rsidRDefault="001B6C46" w:rsidP="008B21FB">
      <w:r>
        <w:t>Maak een lijstje van gereedschappen en machines die je nodig hebt.</w:t>
      </w:r>
    </w:p>
    <w:p w14:paraId="0CBAE9AC" w14:textId="77777777" w:rsidR="001B6C46" w:rsidRPr="008F52DE" w:rsidRDefault="001B6C46" w:rsidP="008B21FB">
      <w:r>
        <w:t>(Bijvoorbeeld: naaimachine, boor, figuurzaag, raspberry)</w:t>
      </w:r>
    </w:p>
    <w:p w14:paraId="79A32AF2"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03B3805A" w14:textId="77777777" w:rsidR="002C312B" w:rsidRDefault="002C312B" w:rsidP="008B21FB"/>
    <w:p w14:paraId="184FA8AE" w14:textId="77777777" w:rsidR="002C312B" w:rsidRDefault="002C312B" w:rsidP="008B21FB">
      <w:pPr>
        <w:rPr>
          <w:sz w:val="28"/>
          <w:szCs w:val="28"/>
        </w:rPr>
      </w:pPr>
    </w:p>
    <w:p w14:paraId="4306E697" w14:textId="77777777" w:rsidR="002C312B" w:rsidRPr="00AF2C87" w:rsidRDefault="002C312B" w:rsidP="008B21FB">
      <w:r w:rsidRPr="00AF2C87">
        <w:t>Bespreek jullie ideeën met de docent.</w:t>
      </w:r>
    </w:p>
    <w:p w14:paraId="7AC8FE5A" w14:textId="77777777" w:rsidR="002C312B" w:rsidRPr="00AF2C87" w:rsidRDefault="002C312B" w:rsidP="008B21FB"/>
    <w:p w14:paraId="0BD2B830" w14:textId="77777777" w:rsidR="002C312B" w:rsidRPr="00AF2C87" w:rsidRDefault="002C312B" w:rsidP="008B21FB">
      <w:r w:rsidRPr="00AF2C87">
        <w:t>Maak taken/voorstellen op de kanban-kaartjes hoe jullie deze ideeën gaan uitvoeren.</w:t>
      </w:r>
    </w:p>
    <w:p w14:paraId="2DF0B5B9"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06783B19" w14:textId="77777777" w:rsidR="002C312B" w:rsidRDefault="002C312B" w:rsidP="008B21FB"/>
    <w:p w14:paraId="4D7FED19" w14:textId="77777777" w:rsidR="001B6C46" w:rsidRPr="00AF2C87" w:rsidRDefault="001B6C46" w:rsidP="008B21FB"/>
    <w:p w14:paraId="3FB7A8B5" w14:textId="77777777" w:rsidR="002C312B" w:rsidRDefault="002C312B" w:rsidP="008B21FB">
      <w:r w:rsidRPr="00AF2C87">
        <w:lastRenderedPageBreak/>
        <w:t>Ga aan de slag.</w:t>
      </w:r>
    </w:p>
    <w:p w14:paraId="03CFEC51" w14:textId="77777777" w:rsidR="001269AB" w:rsidRDefault="001269AB" w:rsidP="008B21FB"/>
    <w:p w14:paraId="5AA99A9E" w14:textId="77777777" w:rsidR="00947BD3" w:rsidRDefault="00947BD3" w:rsidP="008B21FB"/>
    <w:p w14:paraId="379D8C45" w14:textId="77777777" w:rsidR="001269AB" w:rsidRDefault="001269AB" w:rsidP="008B21FB">
      <w:pPr>
        <w:pBdr>
          <w:bottom w:val="single" w:sz="12" w:space="1" w:color="auto"/>
        </w:pBdr>
      </w:pPr>
    </w:p>
    <w:p w14:paraId="321B09FC" w14:textId="77777777" w:rsidR="001269AB" w:rsidRDefault="001269AB" w:rsidP="008B21FB"/>
    <w:p w14:paraId="525AD6FF" w14:textId="77777777" w:rsidR="001269AB" w:rsidRDefault="001269AB" w:rsidP="008B21FB"/>
    <w:p w14:paraId="01F6D54C" w14:textId="77777777" w:rsidR="00947BD3" w:rsidRDefault="00947BD3" w:rsidP="008B21FB"/>
    <w:p w14:paraId="75618438" w14:textId="77777777" w:rsidR="002C312B" w:rsidRDefault="002C312B" w:rsidP="008B21FB">
      <w:r>
        <w:t>Deze challenge hoort bij</w:t>
      </w:r>
    </w:p>
    <w:p w14:paraId="391A60B7" w14:textId="77777777" w:rsidR="002C312B" w:rsidRDefault="001B6C46" w:rsidP="008B21FB">
      <w:pPr>
        <w:ind w:left="709"/>
      </w:pPr>
      <w:r>
        <w:t>WvT:</w:t>
      </w:r>
      <w:r>
        <w:tab/>
      </w:r>
      <w:r>
        <w:tab/>
      </w:r>
      <w:r w:rsidR="002C312B">
        <w:t>&lt;werelden van techniek&gt;</w:t>
      </w:r>
    </w:p>
    <w:p w14:paraId="43FD2D83" w14:textId="77777777" w:rsidR="002C312B" w:rsidRDefault="002C312B" w:rsidP="008B21FB">
      <w:pPr>
        <w:ind w:left="709"/>
      </w:pPr>
      <w:r w:rsidRPr="002C312B">
        <w:t>Leerjaar</w:t>
      </w:r>
      <w:r w:rsidR="001B6C46">
        <w:t>:</w:t>
      </w:r>
      <w:r w:rsidR="001B6C46">
        <w:tab/>
      </w:r>
      <w:r>
        <w:t>&lt;?&gt;</w:t>
      </w:r>
    </w:p>
    <w:p w14:paraId="62C7DD0B" w14:textId="77777777" w:rsidR="002C312B" w:rsidRDefault="002C312B" w:rsidP="008B21FB"/>
    <w:p w14:paraId="2877E2C3" w14:textId="77777777" w:rsidR="002C312B" w:rsidRDefault="002C312B" w:rsidP="008B21FB">
      <w:r>
        <w:t xml:space="preserve">Je werk wordt op </w:t>
      </w:r>
      <w:r w:rsidR="001B6C46">
        <w:t xml:space="preserve">basis van </w:t>
      </w:r>
      <w:r>
        <w:t>onderstaande eisen beoordeeld.</w:t>
      </w:r>
    </w:p>
    <w:p w14:paraId="1A431EAB" w14:textId="77777777" w:rsidR="001B6C46" w:rsidRDefault="001B6C46" w:rsidP="008B21FB"/>
    <w:p w14:paraId="1BFC5912" w14:textId="77777777" w:rsidR="001B6C46" w:rsidRDefault="001B6C46" w:rsidP="008B21FB">
      <w:r>
        <w:t>Algemene eisen:</w:t>
      </w:r>
    </w:p>
    <w:p w14:paraId="3AF1BDF0" w14:textId="77777777" w:rsidR="001B6C46" w:rsidRDefault="001B6C46" w:rsidP="008B21FB"/>
    <w:p w14:paraId="67107514" w14:textId="77777777" w:rsidR="001B6C46" w:rsidRDefault="001B6C46" w:rsidP="008B21FB">
      <w:pPr>
        <w:pStyle w:val="Lijstalinea"/>
        <w:numPr>
          <w:ilvl w:val="0"/>
          <w:numId w:val="3"/>
        </w:numPr>
      </w:pPr>
      <w:r>
        <w:t>Teamspirit</w:t>
      </w:r>
    </w:p>
    <w:p w14:paraId="7D6878BF" w14:textId="77777777" w:rsidR="002C312B" w:rsidRDefault="001B6C46" w:rsidP="008B21FB">
      <w:pPr>
        <w:pStyle w:val="Lijstalinea"/>
        <w:numPr>
          <w:ilvl w:val="0"/>
          <w:numId w:val="3"/>
        </w:numPr>
      </w:pPr>
      <w:r>
        <w:t>Eigen inbreng</w:t>
      </w:r>
    </w:p>
    <w:p w14:paraId="2BED3A96" w14:textId="77777777" w:rsidR="008B21FB" w:rsidRDefault="008B21FB" w:rsidP="008B21FB"/>
    <w:p w14:paraId="46ED686E" w14:textId="77777777" w:rsidR="008B21FB" w:rsidRDefault="008B21FB" w:rsidP="008B21FB">
      <w:r>
        <w:t>Eisen waaraan de challenge moet voldoen:</w:t>
      </w:r>
    </w:p>
    <w:p w14:paraId="1CCC18EF" w14:textId="77777777" w:rsidR="008B21FB" w:rsidRDefault="008B21FB" w:rsidP="008B21FB"/>
    <w:p w14:paraId="5CE53B8D" w14:textId="77777777" w:rsidR="002C312B" w:rsidRPr="001B6C46" w:rsidRDefault="002C312B" w:rsidP="008B21FB">
      <w:pPr>
        <w:pStyle w:val="Lijstalinea"/>
        <w:numPr>
          <w:ilvl w:val="0"/>
          <w:numId w:val="3"/>
        </w:numPr>
      </w:pPr>
      <w:r w:rsidRPr="001B6C46">
        <w:t>&lt;eisen&gt;</w:t>
      </w:r>
    </w:p>
    <w:p w14:paraId="612A68F0" w14:textId="77777777" w:rsidR="008B21FB" w:rsidRDefault="008B21FB" w:rsidP="008B21FB"/>
    <w:p w14:paraId="33089B6D" w14:textId="77777777" w:rsidR="008B21FB" w:rsidRPr="002C312B" w:rsidRDefault="008B21FB" w:rsidP="008B21FB">
      <w:r>
        <w:t>Eisen waaraan de presentatie moet voldoen:</w:t>
      </w:r>
    </w:p>
    <w:p w14:paraId="6C3F6F13" w14:textId="77777777" w:rsidR="008B21FB" w:rsidRDefault="008B21FB" w:rsidP="008B21FB"/>
    <w:p w14:paraId="58951ADF" w14:textId="77777777" w:rsidR="008B21FB" w:rsidRPr="001B6C46" w:rsidRDefault="008B21FB" w:rsidP="008B21FB">
      <w:pPr>
        <w:pStyle w:val="Lijstalinea"/>
        <w:numPr>
          <w:ilvl w:val="0"/>
          <w:numId w:val="3"/>
        </w:numPr>
      </w:pPr>
      <w:r w:rsidRPr="001B6C46">
        <w:t>&lt;eisen&gt;</w:t>
      </w:r>
    </w:p>
    <w:p w14:paraId="6B34B74C" w14:textId="77777777" w:rsidR="002C312B" w:rsidRPr="002C312B" w:rsidRDefault="002C312B" w:rsidP="008B21FB"/>
    <w:sectPr w:rsidR="002C312B" w:rsidRPr="002C312B" w:rsidSect="005337DC">
      <w:headerReference w:type="default" r:id="rId7"/>
      <w:headerReference w:type="first" r:id="rId8"/>
      <w:pgSz w:w="11906" w:h="16838" w:code="9"/>
      <w:pgMar w:top="0" w:right="851" w:bottom="851" w:left="85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0FD8A" w14:textId="77777777" w:rsidR="00F20937" w:rsidRDefault="00F20937" w:rsidP="00711296">
      <w:r>
        <w:separator/>
      </w:r>
    </w:p>
  </w:endnote>
  <w:endnote w:type="continuationSeparator" w:id="0">
    <w:p w14:paraId="185A52D6" w14:textId="77777777" w:rsidR="00F20937" w:rsidRDefault="00F20937" w:rsidP="0071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A5DB1" w14:textId="77777777" w:rsidR="00F20937" w:rsidRDefault="00F20937" w:rsidP="00711296">
      <w:r>
        <w:separator/>
      </w:r>
    </w:p>
  </w:footnote>
  <w:footnote w:type="continuationSeparator" w:id="0">
    <w:p w14:paraId="2ED56341" w14:textId="77777777" w:rsidR="00F20937" w:rsidRDefault="00F20937" w:rsidP="00711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D7FA" w14:textId="77777777" w:rsidR="00711296" w:rsidRDefault="00836BED">
    <w:pPr>
      <w:pStyle w:val="Koptekst"/>
    </w:pPr>
    <w:r>
      <w:rPr>
        <w:noProof/>
      </w:rPr>
      <mc:AlternateContent>
        <mc:Choice Requires="wps">
          <w:drawing>
            <wp:anchor distT="0" distB="0" distL="114300" distR="114300" simplePos="0" relativeHeight="251659264" behindDoc="1" locked="0" layoutInCell="1" allowOverlap="1" wp14:anchorId="7D5CB04D" wp14:editId="67E48569">
              <wp:simplePos x="0" y="0"/>
              <wp:positionH relativeFrom="page">
                <wp:posOffset>335915</wp:posOffset>
              </wp:positionH>
              <wp:positionV relativeFrom="page">
                <wp:posOffset>308610</wp:posOffset>
              </wp:positionV>
              <wp:extent cx="6913245" cy="10069195"/>
              <wp:effectExtent l="2540" t="3810" r="8890" b="4445"/>
              <wp:wrapNone/>
              <wp:docPr id="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10069195"/>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3AD574" id="AutoShape 12" o:spid="_x0000_s1026" style="position:absolute;margin-left:26.45pt;margin-top:24.3pt;width:544.35pt;height:792.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" stroked="f">
              <o:lock v:ext="edit" aspectratio="t"/>
              <w10:wrap anchorx="page" anchory="page"/>
            </v:roundrect>
          </w:pict>
        </mc:Fallback>
      </mc:AlternateContent>
    </w:r>
    <w:r>
      <w:rPr>
        <w:noProof/>
      </w:rPr>
      <mc:AlternateContent>
        <mc:Choice Requires="wps">
          <w:drawing>
            <wp:anchor distT="0" distB="0" distL="114300" distR="114300" simplePos="0" relativeHeight="251658240" behindDoc="1" locked="0" layoutInCell="1" allowOverlap="1" wp14:anchorId="44DF0EB2" wp14:editId="3C439EAD">
              <wp:simplePos x="0" y="0"/>
              <wp:positionH relativeFrom="page">
                <wp:posOffset>-11430</wp:posOffset>
              </wp:positionH>
              <wp:positionV relativeFrom="page">
                <wp:posOffset>-53975</wp:posOffset>
              </wp:positionV>
              <wp:extent cx="7579360" cy="10778490"/>
              <wp:effectExtent l="7620" t="3175" r="4445" b="635"/>
              <wp:wrapNone/>
              <wp:docPr id="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76E49" id="Rectangle 3" o:spid="_x0000_s1026" style="position:absolute;margin-left:-.9pt;margin-top:-4.25pt;width:596.8pt;height:84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" fillcolor="#9cf" stroked="f">
              <v:fill opacity=".25" color2="#0cf" o:opacity2=".25" rotate="t" angle="45" focus="100%" type="gradien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5AF0F" w14:textId="77777777" w:rsidR="00EE375B" w:rsidRDefault="00836BED">
    <w:pPr>
      <w:pStyle w:val="Koptekst"/>
    </w:pPr>
    <w:r>
      <w:rPr>
        <w:noProof/>
      </w:rPr>
      <w:drawing>
        <wp:anchor distT="0" distB="0" distL="114300" distR="114300" simplePos="0" relativeHeight="251661312" behindDoc="0" locked="0" layoutInCell="1" allowOverlap="1" wp14:anchorId="092B2ECA" wp14:editId="58AEA9FD">
          <wp:simplePos x="0" y="0"/>
          <wp:positionH relativeFrom="column">
            <wp:posOffset>-264795</wp:posOffset>
          </wp:positionH>
          <wp:positionV relativeFrom="paragraph">
            <wp:posOffset>1551305</wp:posOffset>
          </wp:positionV>
          <wp:extent cx="7010400" cy="680085"/>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1040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3FBC2800" wp14:editId="305760B7">
              <wp:simplePos x="0" y="0"/>
              <wp:positionH relativeFrom="page">
                <wp:posOffset>334010</wp:posOffset>
              </wp:positionH>
              <wp:positionV relativeFrom="page">
                <wp:posOffset>2631440</wp:posOffset>
              </wp:positionV>
              <wp:extent cx="6913245" cy="7750810"/>
              <wp:effectExtent l="635" t="2540" r="1270" b="0"/>
              <wp:wrapNone/>
              <wp:docPr id="7"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7750810"/>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B98DCE" id="AutoShape 24" o:spid="_x0000_s1026" style="position:absolute;margin-left:26.3pt;margin-top:207.2pt;width:544.35pt;height:61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" stroked="f">
              <o:lock v:ext="edit" aspectratio="t"/>
              <w10:wrap anchorx="page" anchory="page"/>
            </v:roundrect>
          </w:pict>
        </mc:Fallback>
      </mc:AlternateContent>
    </w:r>
    <w:r>
      <w:rPr>
        <w:noProof/>
      </w:rPr>
      <mc:AlternateContent>
        <mc:Choice Requires="wps">
          <w:drawing>
            <wp:anchor distT="0" distB="0" distL="114300" distR="114300" simplePos="0" relativeHeight="251657216" behindDoc="1" locked="0" layoutInCell="1" allowOverlap="1" wp14:anchorId="232628B8" wp14:editId="09F4E553">
              <wp:simplePos x="0" y="0"/>
              <wp:positionH relativeFrom="page">
                <wp:posOffset>1786890</wp:posOffset>
              </wp:positionH>
              <wp:positionV relativeFrom="page">
                <wp:posOffset>386080</wp:posOffset>
              </wp:positionV>
              <wp:extent cx="5334000" cy="1256030"/>
              <wp:effectExtent l="0" t="0" r="3810" b="0"/>
              <wp:wrapNone/>
              <wp:docPr id="6"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3340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CC787"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628B8" id="_x0000_t202" coordsize="21600,21600" o:spt="202" path="m,l,21600r21600,l21600,xe">
              <v:stroke joinstyle="miter"/>
              <v:path gradientshapeok="t" o:connecttype="rect"/>
            </v:shapetype>
            <v:shape id="Text Box 23" o:spid="_x0000_s1026" type="#_x0000_t202" style="position:absolute;margin-left:140.7pt;margin-top:30.4pt;width:420pt;height:98.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" filled="f" stroked="f">
              <o:lock v:ext="edit" aspectratio="t"/>
              <v:textbox>
                <w:txbxContent>
                  <w:p w14:paraId="057CC787"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v:textbox>
              <w10:wrap anchorx="page" anchory="page"/>
            </v:shape>
          </w:pict>
        </mc:Fallback>
      </mc:AlternateContent>
    </w:r>
    <w:r>
      <w:rPr>
        <w:noProof/>
      </w:rPr>
      <mc:AlternateContent>
        <mc:Choice Requires="wpg">
          <w:drawing>
            <wp:anchor distT="0" distB="0" distL="114300" distR="114300" simplePos="0" relativeHeight="251656192" behindDoc="1" locked="0" layoutInCell="1" allowOverlap="1" wp14:anchorId="130E69C3" wp14:editId="2AFC11B1">
              <wp:simplePos x="0" y="0"/>
              <wp:positionH relativeFrom="page">
                <wp:posOffset>105410</wp:posOffset>
              </wp:positionH>
              <wp:positionV relativeFrom="page">
                <wp:posOffset>196850</wp:posOffset>
              </wp:positionV>
              <wp:extent cx="1661795" cy="1661795"/>
              <wp:effectExtent l="353060" t="349250" r="347345" b="351155"/>
              <wp:wrapNone/>
              <wp:docPr id="3"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61795" cy="1661795"/>
                        <a:chOff x="164" y="226"/>
                        <a:chExt cx="2617" cy="2597"/>
                      </a:xfrm>
                    </wpg:grpSpPr>
                    <wps:wsp>
                      <wps:cNvPr id="4" name="AutoShape 18"/>
                      <wps:cNvSpPr>
                        <a:spLocks noChangeAspect="1" noChangeArrowheads="1"/>
                      </wps:cNvSpPr>
                      <wps:spPr bwMode="auto">
                        <a:xfrm>
                          <a:off x="510" y="611"/>
                          <a:ext cx="1898" cy="1854"/>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
                        <pic:cNvPicPr>
                          <a:picLocks noChangeAspect="1" noChangeArrowheads="1"/>
                        </pic:cNvPicPr>
                      </pic:nvPicPr>
                      <pic:blipFill>
                        <a:blip r:embed="rId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rot="2700000">
                          <a:off x="174" y="216"/>
                          <a:ext cx="2597" cy="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C1A5B9" id="Group 17" o:spid="_x0000_s1026" style="position:absolute;margin-left:8.3pt;margin-top:15.5pt;width:130.85pt;height:130.85pt;z-index:-251660288;mso-position-horizontal-relative:page;mso-position-vertical-relative:page" coordorigin="164,226" coordsize="2617,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">
              <o:lock v:ext="edit" aspectratio="t"/>
              <v:roundrect id="AutoShape 18" o:spid="_x0000_s1027" style="position:absolute;left:510;top:611;width:1898;height:1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" stroked="f">
                <o:lock v:ext="edit" aspectratio="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74;top:216;width:2597;height:2617;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">
                <v:imagedata r:id="rId3" o:title="" chromakey="#fefefe"/>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233F8174" wp14:editId="565603EC">
              <wp:simplePos x="0" y="0"/>
              <wp:positionH relativeFrom="page">
                <wp:posOffset>252730</wp:posOffset>
              </wp:positionH>
              <wp:positionV relativeFrom="page">
                <wp:posOffset>332105</wp:posOffset>
              </wp:positionV>
              <wp:extent cx="7010400" cy="1382395"/>
              <wp:effectExtent l="5080" t="8255" r="4445" b="0"/>
              <wp:wrapNone/>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0400" cy="1382395"/>
                      </a:xfrm>
                      <a:prstGeom prst="roundRect">
                        <a:avLst>
                          <a:gd name="adj" fmla="val 11319"/>
                        </a:avLst>
                      </a:prstGeom>
                      <a:gradFill rotWithShape="1">
                        <a:gsLst>
                          <a:gs pos="0">
                            <a:srgbClr val="99CCFF">
                              <a:alpha val="25000"/>
                            </a:srgbClr>
                          </a:gs>
                          <a:gs pos="100000">
                            <a:srgbClr val="00CCFF">
                              <a:alpha val="25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8965BF" id="AutoShape 16" o:spid="_x0000_s1026" style="position:absolute;margin-left:19.9pt;margin-top:26.15pt;width:552pt;height:108.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7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" fillcolor="#9cf" stroked="f">
              <v:fill opacity=".25" color2="#0cf" o:opacity2=".25" rotate="t" angle="90" focus="100%" type="gradient"/>
              <o:lock v:ext="edit" aspectratio="t"/>
              <w10:wrap anchorx="page" anchory="page"/>
            </v:roundrect>
          </w:pict>
        </mc:Fallback>
      </mc:AlternateContent>
    </w:r>
    <w:r>
      <w:rPr>
        <w:noProof/>
      </w:rPr>
      <mc:AlternateContent>
        <mc:Choice Requires="wps">
          <w:drawing>
            <wp:anchor distT="0" distB="0" distL="114300" distR="114300" simplePos="0" relativeHeight="251654144" behindDoc="1" locked="0" layoutInCell="1" allowOverlap="1" wp14:anchorId="3CE16B32" wp14:editId="2EDA3DAC">
              <wp:simplePos x="0" y="0"/>
              <wp:positionH relativeFrom="page">
                <wp:posOffset>-13335</wp:posOffset>
              </wp:positionH>
              <wp:positionV relativeFrom="page">
                <wp:posOffset>-28575</wp:posOffset>
              </wp:positionV>
              <wp:extent cx="7579360" cy="10778490"/>
              <wp:effectExtent l="5715" t="0" r="6350" b="3810"/>
              <wp:wrapNone/>
              <wp:docPr id="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D96FD" id="Rectangle 15" o:spid="_x0000_s1026" style="position:absolute;margin-left:-1.05pt;margin-top:-2.25pt;width:596.8pt;height:84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" fillcolor="#9cf" stroked="f">
              <v:fill opacity=".25" color2="#0cf" o:opacity2=".25" rotate="t" angle="45" focus="100%" type="gradient"/>
              <o:lock v:ext="edit" aspectratio="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EA9"/>
    <w:multiLevelType w:val="hybridMultilevel"/>
    <w:tmpl w:val="9A36963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3DA058CA"/>
    <w:multiLevelType w:val="hybridMultilevel"/>
    <w:tmpl w:val="B298082A"/>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440D74E0"/>
    <w:multiLevelType w:val="hybridMultilevel"/>
    <w:tmpl w:val="226034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E3702B9"/>
    <w:multiLevelType w:val="hybridMultilevel"/>
    <w:tmpl w:val="FBEE7B0C"/>
    <w:lvl w:ilvl="0" w:tplc="19B46910">
      <w:numFmt w:val="bullet"/>
      <w:lvlText w:val="-"/>
      <w:lvlJc w:val="left"/>
      <w:pPr>
        <w:ind w:left="3900" w:hanging="360"/>
      </w:pPr>
      <w:rPr>
        <w:rFonts w:ascii="Century Gothic" w:eastAsia="Times New Roman" w:hAnsi="Century Gothic" w:cs="Times New Roman" w:hint="default"/>
      </w:rPr>
    </w:lvl>
    <w:lvl w:ilvl="1" w:tplc="04130003" w:tentative="1">
      <w:start w:val="1"/>
      <w:numFmt w:val="bullet"/>
      <w:lvlText w:val="o"/>
      <w:lvlJc w:val="left"/>
      <w:pPr>
        <w:ind w:left="4620" w:hanging="360"/>
      </w:pPr>
      <w:rPr>
        <w:rFonts w:ascii="Courier New" w:hAnsi="Courier New" w:cs="Courier New" w:hint="default"/>
      </w:rPr>
    </w:lvl>
    <w:lvl w:ilvl="2" w:tplc="04130005" w:tentative="1">
      <w:start w:val="1"/>
      <w:numFmt w:val="bullet"/>
      <w:lvlText w:val=""/>
      <w:lvlJc w:val="left"/>
      <w:pPr>
        <w:ind w:left="5340" w:hanging="360"/>
      </w:pPr>
      <w:rPr>
        <w:rFonts w:ascii="Wingdings" w:hAnsi="Wingdings" w:hint="default"/>
      </w:rPr>
    </w:lvl>
    <w:lvl w:ilvl="3" w:tplc="04130001" w:tentative="1">
      <w:start w:val="1"/>
      <w:numFmt w:val="bullet"/>
      <w:lvlText w:val=""/>
      <w:lvlJc w:val="left"/>
      <w:pPr>
        <w:ind w:left="6060" w:hanging="360"/>
      </w:pPr>
      <w:rPr>
        <w:rFonts w:ascii="Symbol" w:hAnsi="Symbol" w:hint="default"/>
      </w:rPr>
    </w:lvl>
    <w:lvl w:ilvl="4" w:tplc="04130003" w:tentative="1">
      <w:start w:val="1"/>
      <w:numFmt w:val="bullet"/>
      <w:lvlText w:val="o"/>
      <w:lvlJc w:val="left"/>
      <w:pPr>
        <w:ind w:left="6780" w:hanging="360"/>
      </w:pPr>
      <w:rPr>
        <w:rFonts w:ascii="Courier New" w:hAnsi="Courier New" w:cs="Courier New" w:hint="default"/>
      </w:rPr>
    </w:lvl>
    <w:lvl w:ilvl="5" w:tplc="04130005" w:tentative="1">
      <w:start w:val="1"/>
      <w:numFmt w:val="bullet"/>
      <w:lvlText w:val=""/>
      <w:lvlJc w:val="left"/>
      <w:pPr>
        <w:ind w:left="7500" w:hanging="360"/>
      </w:pPr>
      <w:rPr>
        <w:rFonts w:ascii="Wingdings" w:hAnsi="Wingdings" w:hint="default"/>
      </w:rPr>
    </w:lvl>
    <w:lvl w:ilvl="6" w:tplc="04130001" w:tentative="1">
      <w:start w:val="1"/>
      <w:numFmt w:val="bullet"/>
      <w:lvlText w:val=""/>
      <w:lvlJc w:val="left"/>
      <w:pPr>
        <w:ind w:left="8220" w:hanging="360"/>
      </w:pPr>
      <w:rPr>
        <w:rFonts w:ascii="Symbol" w:hAnsi="Symbol" w:hint="default"/>
      </w:rPr>
    </w:lvl>
    <w:lvl w:ilvl="7" w:tplc="04130003" w:tentative="1">
      <w:start w:val="1"/>
      <w:numFmt w:val="bullet"/>
      <w:lvlText w:val="o"/>
      <w:lvlJc w:val="left"/>
      <w:pPr>
        <w:ind w:left="8940" w:hanging="360"/>
      </w:pPr>
      <w:rPr>
        <w:rFonts w:ascii="Courier New" w:hAnsi="Courier New" w:cs="Courier New" w:hint="default"/>
      </w:rPr>
    </w:lvl>
    <w:lvl w:ilvl="8" w:tplc="04130005" w:tentative="1">
      <w:start w:val="1"/>
      <w:numFmt w:val="bullet"/>
      <w:lvlText w:val=""/>
      <w:lvlJc w:val="left"/>
      <w:pPr>
        <w:ind w:left="96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67"/>
  <w:drawingGridVerticalSpacing w:val="567"/>
  <w:characterSpacingControl w:val="doNotCompress"/>
  <w:savePreviewPicture/>
  <w:hdrShapeDefaults>
    <o:shapedefaults v:ext="edit" spidmax="2049">
      <o:colormru v:ext="edit" colors="#03ad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27"/>
    <w:rsid w:val="00007F5F"/>
    <w:rsid w:val="000B2DF4"/>
    <w:rsid w:val="001269AB"/>
    <w:rsid w:val="001402A0"/>
    <w:rsid w:val="001A7A9F"/>
    <w:rsid w:val="001B6C46"/>
    <w:rsid w:val="001E2F53"/>
    <w:rsid w:val="001F055F"/>
    <w:rsid w:val="00210A5E"/>
    <w:rsid w:val="002167F2"/>
    <w:rsid w:val="00251CFA"/>
    <w:rsid w:val="002852DA"/>
    <w:rsid w:val="002A3790"/>
    <w:rsid w:val="002C312B"/>
    <w:rsid w:val="0032404C"/>
    <w:rsid w:val="00376B63"/>
    <w:rsid w:val="003D6151"/>
    <w:rsid w:val="003E7C8D"/>
    <w:rsid w:val="004027FA"/>
    <w:rsid w:val="00446F5C"/>
    <w:rsid w:val="00462A27"/>
    <w:rsid w:val="004A1A4D"/>
    <w:rsid w:val="004B2645"/>
    <w:rsid w:val="004E3127"/>
    <w:rsid w:val="005337DC"/>
    <w:rsid w:val="00540B1F"/>
    <w:rsid w:val="00542865"/>
    <w:rsid w:val="00544CD5"/>
    <w:rsid w:val="0055458C"/>
    <w:rsid w:val="00562C67"/>
    <w:rsid w:val="00592769"/>
    <w:rsid w:val="005A14A7"/>
    <w:rsid w:val="005E3B68"/>
    <w:rsid w:val="005F6692"/>
    <w:rsid w:val="00663F65"/>
    <w:rsid w:val="00676778"/>
    <w:rsid w:val="006A7807"/>
    <w:rsid w:val="006B265E"/>
    <w:rsid w:val="006D65F7"/>
    <w:rsid w:val="00711296"/>
    <w:rsid w:val="00746A2B"/>
    <w:rsid w:val="007E1E1D"/>
    <w:rsid w:val="00833B41"/>
    <w:rsid w:val="00836BED"/>
    <w:rsid w:val="00857846"/>
    <w:rsid w:val="008A6D7B"/>
    <w:rsid w:val="008B21FB"/>
    <w:rsid w:val="009247D0"/>
    <w:rsid w:val="00947BD3"/>
    <w:rsid w:val="009A433A"/>
    <w:rsid w:val="009B555A"/>
    <w:rsid w:val="009E3F8E"/>
    <w:rsid w:val="00A939CE"/>
    <w:rsid w:val="00AA1700"/>
    <w:rsid w:val="00AA17AC"/>
    <w:rsid w:val="00BD2D02"/>
    <w:rsid w:val="00C42664"/>
    <w:rsid w:val="00C61BFB"/>
    <w:rsid w:val="00C72A9C"/>
    <w:rsid w:val="00CB31DC"/>
    <w:rsid w:val="00D265E4"/>
    <w:rsid w:val="00DE4219"/>
    <w:rsid w:val="00E93A52"/>
    <w:rsid w:val="00EE375B"/>
    <w:rsid w:val="00F12D8F"/>
    <w:rsid w:val="00F209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adcf"/>
    </o:shapedefaults>
    <o:shapelayout v:ext="edit">
      <o:idmap v:ext="edit" data="1"/>
    </o:shapelayout>
  </w:shapeDefaults>
  <w:decimalSymbol w:val=","/>
  <w:listSeparator w:val=";"/>
  <w14:docId w14:val="4D00DF9A"/>
  <w15:chartTrackingRefBased/>
  <w15:docId w15:val="{4D24A5B2-086B-49D1-9E81-660FADFC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B21FB"/>
    <w:rPr>
      <w:rFonts w:ascii="Century Gothic" w:hAnsi="Century Gothic"/>
      <w:b/>
      <w:sz w:val="24"/>
      <w:szCs w:val="24"/>
    </w:rPr>
  </w:style>
  <w:style w:type="paragraph" w:styleId="Kop1">
    <w:name w:val="heading 1"/>
    <w:basedOn w:val="Standaard"/>
    <w:next w:val="Standaard"/>
    <w:qFormat/>
    <w:rsid w:val="005E3B68"/>
    <w:pPr>
      <w:keepNext/>
      <w:spacing w:before="360" w:after="360"/>
      <w:outlineLvl w:val="0"/>
    </w:pPr>
    <w:rPr>
      <w:rFonts w:cs="Arial"/>
      <w:bCs/>
      <w:kern w:val="32"/>
      <w:sz w:val="7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2645"/>
    <w:rPr>
      <w:rFonts w:ascii="Calibri" w:hAnsi="Calibri"/>
      <w:sz w:val="22"/>
      <w:szCs w:val="22"/>
    </w:rPr>
  </w:style>
  <w:style w:type="character" w:customStyle="1" w:styleId="GeenafstandChar">
    <w:name w:val="Geen afstand Char"/>
    <w:link w:val="Geenafstand"/>
    <w:uiPriority w:val="1"/>
    <w:rsid w:val="004B2645"/>
    <w:rPr>
      <w:rFonts w:ascii="Calibri" w:hAnsi="Calibri"/>
      <w:sz w:val="22"/>
      <w:szCs w:val="22"/>
    </w:rPr>
  </w:style>
  <w:style w:type="paragraph" w:styleId="Koptekst">
    <w:name w:val="header"/>
    <w:basedOn w:val="Standaard"/>
    <w:link w:val="KoptekstChar"/>
    <w:rsid w:val="00711296"/>
    <w:pPr>
      <w:tabs>
        <w:tab w:val="center" w:pos="4513"/>
        <w:tab w:val="right" w:pos="9026"/>
      </w:tabs>
    </w:pPr>
  </w:style>
  <w:style w:type="character" w:customStyle="1" w:styleId="KoptekstChar">
    <w:name w:val="Koptekst Char"/>
    <w:link w:val="Koptekst"/>
    <w:rsid w:val="00711296"/>
    <w:rPr>
      <w:sz w:val="24"/>
      <w:szCs w:val="24"/>
    </w:rPr>
  </w:style>
  <w:style w:type="paragraph" w:styleId="Voettekst">
    <w:name w:val="footer"/>
    <w:basedOn w:val="Standaard"/>
    <w:link w:val="VoettekstChar"/>
    <w:rsid w:val="00711296"/>
    <w:pPr>
      <w:tabs>
        <w:tab w:val="center" w:pos="4513"/>
        <w:tab w:val="right" w:pos="9026"/>
      </w:tabs>
    </w:pPr>
  </w:style>
  <w:style w:type="character" w:customStyle="1" w:styleId="VoettekstChar">
    <w:name w:val="Voettekst Char"/>
    <w:link w:val="Voettekst"/>
    <w:rsid w:val="00711296"/>
    <w:rPr>
      <w:sz w:val="24"/>
      <w:szCs w:val="24"/>
    </w:rPr>
  </w:style>
  <w:style w:type="paragraph" w:styleId="Lijstalinea">
    <w:name w:val="List Paragraph"/>
    <w:basedOn w:val="Standaard"/>
    <w:uiPriority w:val="34"/>
    <w:qFormat/>
    <w:rsid w:val="002C3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9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k%20Kruithof\Documents\Aangepaste%20Office-sjablonen\T&amp;T_Challeng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T&amp;T_Challenge.dotx</Template>
  <TotalTime>0</TotalTime>
  <Pages>2</Pages>
  <Words>228</Words>
  <Characters>1259</Characters>
  <Application>Microsoft Office Word</Application>
  <DocSecurity>0</DocSecurity>
  <Lines>10</Lines>
  <Paragraphs>2</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vt:lpstr/>
      <vt:lpstr/>
      <vt:lpstr>Titel</vt:lpstr>
    </vt:vector>
  </TitlesOfParts>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cp:revision>
  <dcterms:created xsi:type="dcterms:W3CDTF">2020-06-20T13:45:00Z</dcterms:created>
  <dcterms:modified xsi:type="dcterms:W3CDTF">2020-06-20T13:48:00Z</dcterms:modified>
</cp:coreProperties>
</file>