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F6483" w14:textId="77777777" w:rsidR="005337DC" w:rsidRDefault="005337DC" w:rsidP="005E3B68">
      <w:pPr>
        <w:pStyle w:val="Kop1"/>
      </w:pPr>
    </w:p>
    <w:p w14:paraId="58BFD4BF" w14:textId="77777777" w:rsidR="005337DC" w:rsidRDefault="005337DC" w:rsidP="005E3B68">
      <w:pPr>
        <w:pStyle w:val="Kop1"/>
      </w:pPr>
    </w:p>
    <w:p w14:paraId="52519773" w14:textId="77777777" w:rsidR="005337DC" w:rsidRPr="005337DC" w:rsidRDefault="005337DC" w:rsidP="005E3B68">
      <w:pPr>
        <w:pStyle w:val="Kop1"/>
        <w:rPr>
          <w:sz w:val="32"/>
        </w:rPr>
      </w:pPr>
    </w:p>
    <w:p w14:paraId="1F2BFE7B" w14:textId="75EA87A7" w:rsidR="005E3B68" w:rsidRDefault="00540DB1" w:rsidP="00540DB1">
      <w:pPr>
        <w:pStyle w:val="Kop1"/>
        <w:ind w:right="-569"/>
      </w:pPr>
      <w:r>
        <w:t>Intro 3 – Blokkentoren inmeten</w:t>
      </w:r>
    </w:p>
    <w:p w14:paraId="721E468B" w14:textId="77777777" w:rsidR="00540DB1" w:rsidRPr="009247D0" w:rsidRDefault="00540DB1" w:rsidP="00540DB1">
      <w:r>
        <w:t>In een fabriek worden blokkentorens van hout en karton voor peuters gemaakt. Helaas is men de bouwbeschrijving kwijtgeraakt. Jullie team wordt gevraagd om nieuwe bouwbeschrijvingen te leveren.</w:t>
      </w:r>
    </w:p>
    <w:p w14:paraId="0E853092" w14:textId="77777777" w:rsidR="00540DB1" w:rsidRDefault="00540DB1" w:rsidP="00540DB1"/>
    <w:p w14:paraId="26A4FE13" w14:textId="77777777" w:rsidR="00540DB1" w:rsidRDefault="00540DB1" w:rsidP="00540DB1">
      <w:r>
        <w:t>Je krijgt 1 les de tijd.</w:t>
      </w:r>
    </w:p>
    <w:p w14:paraId="22B3D8C0" w14:textId="77777777" w:rsidR="00540DB1" w:rsidRDefault="00540DB1" w:rsidP="00540DB1"/>
    <w:p w14:paraId="688EF9EA" w14:textId="77777777" w:rsidR="00540DB1" w:rsidRDefault="00540DB1" w:rsidP="00540DB1">
      <w:r>
        <w:t>Neem eerst het instructieblad “Inmeten” door.</w:t>
      </w:r>
    </w:p>
    <w:p w14:paraId="501680BD" w14:textId="77777777" w:rsidR="00540DB1" w:rsidRPr="009247D0" w:rsidRDefault="00540DB1" w:rsidP="00540DB1"/>
    <w:p w14:paraId="0A55C0BC" w14:textId="77777777" w:rsidR="00540DB1" w:rsidRPr="009247D0" w:rsidRDefault="00540DB1" w:rsidP="00540DB1">
      <w:r>
        <w:t>Vraag de docent om een blokkentoren van hout en van karton.</w:t>
      </w:r>
    </w:p>
    <w:p w14:paraId="16CF9942" w14:textId="77777777" w:rsidR="00540DB1" w:rsidRPr="009247D0" w:rsidRDefault="00540DB1" w:rsidP="00540DB1"/>
    <w:p w14:paraId="35372BDB" w14:textId="77777777" w:rsidR="00540DB1" w:rsidRPr="009247D0" w:rsidRDefault="00540DB1" w:rsidP="00540DB1">
      <w:r>
        <w:t>Zorg ervoor dat iedereen uit je team minstens één houten en één kartonnen blok inmeet.</w:t>
      </w:r>
    </w:p>
    <w:p w14:paraId="674B057C" w14:textId="77777777" w:rsidR="002C312B" w:rsidRDefault="002C312B" w:rsidP="008B21FB"/>
    <w:p w14:paraId="441E63ED" w14:textId="77777777" w:rsidR="002C312B" w:rsidRDefault="002C312B" w:rsidP="008B21FB">
      <w:r>
        <w:t>Maak een lijstje van materialen die je nodig hebt.</w:t>
      </w:r>
    </w:p>
    <w:p w14:paraId="5CEC5AEE" w14:textId="77777777" w:rsidR="002C312B" w:rsidRPr="008F52DE" w:rsidRDefault="002C312B" w:rsidP="008B21FB">
      <w:r>
        <w:t>(</w:t>
      </w:r>
      <w:r w:rsidR="001B6C46">
        <w:t xml:space="preserve">Bijvoorbeeld: </w:t>
      </w:r>
      <w:r>
        <w:t xml:space="preserve">hout, filament, </w:t>
      </w:r>
      <w:r w:rsidR="001B6C46">
        <w:t>lijm, schroeven)</w:t>
      </w:r>
    </w:p>
    <w:p w14:paraId="72694283" w14:textId="77777777" w:rsidR="002C312B" w:rsidRPr="00AC53D3" w:rsidRDefault="002C312B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4B298490" w14:textId="77777777" w:rsidR="001B6C46" w:rsidRDefault="001B6C46" w:rsidP="008B21FB"/>
    <w:p w14:paraId="12CF7496" w14:textId="77777777" w:rsidR="001B6C46" w:rsidRDefault="001B6C46" w:rsidP="008B21FB"/>
    <w:p w14:paraId="3BB86407" w14:textId="77777777" w:rsidR="001B6C46" w:rsidRDefault="001B6C46" w:rsidP="008B21FB">
      <w:r>
        <w:t>Maak een lijstje van gereedschappen en machines die je nodig hebt.</w:t>
      </w:r>
    </w:p>
    <w:p w14:paraId="2BE22999" w14:textId="77777777" w:rsidR="001B6C46" w:rsidRPr="008F52DE" w:rsidRDefault="001B6C46" w:rsidP="008B21FB">
      <w:r>
        <w:t>(Bijvoorbeeld: naaimachine, boor, figuurzaag, raspberry)</w:t>
      </w:r>
    </w:p>
    <w:p w14:paraId="1E62B03F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4B10164F" w14:textId="77777777" w:rsidR="002C312B" w:rsidRDefault="002C312B" w:rsidP="008B21FB"/>
    <w:p w14:paraId="4334C218" w14:textId="77777777" w:rsidR="002C312B" w:rsidRDefault="002C312B" w:rsidP="008B21FB">
      <w:pPr>
        <w:rPr>
          <w:sz w:val="28"/>
          <w:szCs w:val="28"/>
        </w:rPr>
      </w:pPr>
    </w:p>
    <w:p w14:paraId="5A06F40D" w14:textId="77777777" w:rsidR="002C312B" w:rsidRPr="00AF2C87" w:rsidRDefault="002C312B" w:rsidP="008B21FB">
      <w:r w:rsidRPr="00AF2C87">
        <w:t>Bespreek jullie ideeën met de docent.</w:t>
      </w:r>
    </w:p>
    <w:p w14:paraId="57CD6EB0" w14:textId="77777777" w:rsidR="002C312B" w:rsidRPr="00AF2C87" w:rsidRDefault="002C312B" w:rsidP="008B21FB"/>
    <w:p w14:paraId="7F1C3937" w14:textId="77777777" w:rsidR="002C312B" w:rsidRPr="00AF2C87" w:rsidRDefault="002C312B" w:rsidP="008B21FB">
      <w:r w:rsidRPr="00AF2C87">
        <w:t>Maak taken/voorstellen op de kanban-kaartjes hoe jullie deze ideeën gaan uitvoeren.</w:t>
      </w:r>
    </w:p>
    <w:p w14:paraId="78CBE6AB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415D1958" w14:textId="77777777" w:rsidR="002C312B" w:rsidRDefault="002C312B" w:rsidP="008B21FB"/>
    <w:p w14:paraId="2BA21C1D" w14:textId="77777777" w:rsidR="001B6C46" w:rsidRPr="00AF2C87" w:rsidRDefault="001B6C46" w:rsidP="008B21FB"/>
    <w:p w14:paraId="051D4188" w14:textId="77777777" w:rsidR="002C312B" w:rsidRDefault="002C312B" w:rsidP="008B21FB">
      <w:r w:rsidRPr="00AF2C87">
        <w:t>Ga aan de slag.</w:t>
      </w:r>
    </w:p>
    <w:p w14:paraId="4E67AC56" w14:textId="77777777" w:rsidR="001269AB" w:rsidRDefault="001269AB" w:rsidP="008B21FB"/>
    <w:p w14:paraId="7A4B4657" w14:textId="77777777" w:rsidR="00947BD3" w:rsidRDefault="00947BD3" w:rsidP="008B21FB"/>
    <w:p w14:paraId="34D67569" w14:textId="77777777" w:rsidR="001269AB" w:rsidRDefault="001269AB" w:rsidP="008B21FB">
      <w:pPr>
        <w:pBdr>
          <w:bottom w:val="single" w:sz="12" w:space="1" w:color="auto"/>
        </w:pBdr>
      </w:pPr>
    </w:p>
    <w:p w14:paraId="22631616" w14:textId="77777777" w:rsidR="001269AB" w:rsidRDefault="001269AB" w:rsidP="008B21FB"/>
    <w:p w14:paraId="4E5314C5" w14:textId="77777777" w:rsidR="001269AB" w:rsidRDefault="001269AB" w:rsidP="008B21FB"/>
    <w:p w14:paraId="6450AE0B" w14:textId="77777777" w:rsidR="00947BD3" w:rsidRDefault="00947BD3" w:rsidP="008B21FB"/>
    <w:p w14:paraId="0631CC18" w14:textId="77777777" w:rsidR="002C312B" w:rsidRDefault="002C312B" w:rsidP="008B21FB">
      <w:r>
        <w:t>Deze challenge hoort bij</w:t>
      </w:r>
    </w:p>
    <w:p w14:paraId="3F6F5E01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2E76296D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06200501" w14:textId="77777777" w:rsidR="002C312B" w:rsidRDefault="002C312B" w:rsidP="008B21FB"/>
    <w:p w14:paraId="156CB901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07021357" w14:textId="77777777" w:rsidR="001B6C46" w:rsidRDefault="001B6C46" w:rsidP="008B21FB"/>
    <w:p w14:paraId="75AC9804" w14:textId="77777777" w:rsidR="001B6C46" w:rsidRDefault="001B6C46" w:rsidP="008B21FB">
      <w:r>
        <w:t>Algemene eisen:</w:t>
      </w:r>
    </w:p>
    <w:p w14:paraId="7950C01E" w14:textId="77777777" w:rsidR="001B6C46" w:rsidRDefault="001B6C46" w:rsidP="008B21FB"/>
    <w:p w14:paraId="29E74A0B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29104750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708C8E31" w14:textId="77777777" w:rsidR="008B21FB" w:rsidRDefault="008B21FB" w:rsidP="008B21FB"/>
    <w:p w14:paraId="5B37EE9A" w14:textId="77777777" w:rsidR="008B21FB" w:rsidRDefault="008B21FB" w:rsidP="008B21FB">
      <w:r>
        <w:t>Eisen waaraan de challenge moet voldoen:</w:t>
      </w:r>
    </w:p>
    <w:p w14:paraId="0BC96D14" w14:textId="77777777" w:rsidR="008B21FB" w:rsidRDefault="008B21FB" w:rsidP="008B21FB"/>
    <w:p w14:paraId="496A57A8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0FB19523" w14:textId="77777777" w:rsidR="008B21FB" w:rsidRDefault="008B21FB" w:rsidP="008B21FB"/>
    <w:p w14:paraId="2AB30FAC" w14:textId="77777777" w:rsidR="008B21FB" w:rsidRPr="002C312B" w:rsidRDefault="008B21FB" w:rsidP="008B21FB">
      <w:r>
        <w:t>Eisen waaraan de presentatie moet voldoen:</w:t>
      </w:r>
    </w:p>
    <w:p w14:paraId="326CF68D" w14:textId="77777777" w:rsidR="008B21FB" w:rsidRDefault="008B21FB" w:rsidP="008B21FB"/>
    <w:p w14:paraId="193B5A7D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150B2A08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A8785" w14:textId="77777777" w:rsidR="00F3738B" w:rsidRDefault="00F3738B" w:rsidP="00711296">
      <w:r>
        <w:separator/>
      </w:r>
    </w:p>
  </w:endnote>
  <w:endnote w:type="continuationSeparator" w:id="0">
    <w:p w14:paraId="122E0338" w14:textId="77777777" w:rsidR="00F3738B" w:rsidRDefault="00F3738B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D2162" w14:textId="77777777" w:rsidR="00F3738B" w:rsidRDefault="00F3738B" w:rsidP="00711296">
      <w:r>
        <w:separator/>
      </w:r>
    </w:p>
  </w:footnote>
  <w:footnote w:type="continuationSeparator" w:id="0">
    <w:p w14:paraId="55005E3E" w14:textId="77777777" w:rsidR="00F3738B" w:rsidRDefault="00F3738B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715D0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7EF346" wp14:editId="7F47A934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5B15DFB6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B333BEE" wp14:editId="778F0607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766A38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6AAC1E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4E74263" wp14:editId="76EAB5F0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552C08F" wp14:editId="72B1F7E7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B4ACFB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0803D79" wp14:editId="42C31BCE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A8142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03D7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5D3A8142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520E874D" wp14:editId="12696A2B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F330C1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711ABB40" wp14:editId="298E78F8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EAC4ED1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59C3792A" wp14:editId="3B0C2D81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A50FD1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DB1"/>
    <w:rsid w:val="00007F5F"/>
    <w:rsid w:val="000B2DF4"/>
    <w:rsid w:val="001269AB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D6151"/>
    <w:rsid w:val="003E7C8D"/>
    <w:rsid w:val="004027FA"/>
    <w:rsid w:val="00446F5C"/>
    <w:rsid w:val="00462A27"/>
    <w:rsid w:val="004A1A4D"/>
    <w:rsid w:val="004B2645"/>
    <w:rsid w:val="005337DC"/>
    <w:rsid w:val="00540B1F"/>
    <w:rsid w:val="00540DB1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47BD3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72A9C"/>
    <w:rsid w:val="00CB31DC"/>
    <w:rsid w:val="00D265E4"/>
    <w:rsid w:val="00DE4219"/>
    <w:rsid w:val="00E93A52"/>
    <w:rsid w:val="00EE375B"/>
    <w:rsid w:val="00F12D8F"/>
    <w:rsid w:val="00F3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402E2B11"/>
  <w15:chartTrackingRefBased/>
  <w15:docId w15:val="{34016185-4877-4E29-927E-D30E9C6B0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202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1</cp:revision>
  <dcterms:created xsi:type="dcterms:W3CDTF">2020-06-20T13:41:00Z</dcterms:created>
  <dcterms:modified xsi:type="dcterms:W3CDTF">2020-06-20T13:45:00Z</dcterms:modified>
</cp:coreProperties>
</file>