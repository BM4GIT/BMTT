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B4185B" w14:textId="77777777" w:rsidR="005337DC" w:rsidRDefault="005337DC" w:rsidP="005E3B68">
      <w:pPr>
        <w:pStyle w:val="Kop1"/>
      </w:pPr>
    </w:p>
    <w:p w14:paraId="65172995" w14:textId="77777777" w:rsidR="005337DC" w:rsidRDefault="005337DC" w:rsidP="005E3B68">
      <w:pPr>
        <w:pStyle w:val="Kop1"/>
      </w:pPr>
    </w:p>
    <w:p w14:paraId="44A320C1" w14:textId="77777777" w:rsidR="005337DC" w:rsidRPr="005337DC" w:rsidRDefault="005337DC" w:rsidP="005E3B68">
      <w:pPr>
        <w:pStyle w:val="Kop1"/>
        <w:rPr>
          <w:sz w:val="32"/>
        </w:rPr>
      </w:pPr>
    </w:p>
    <w:p w14:paraId="412C6DF8" w14:textId="1FFC7560" w:rsidR="005E3B68" w:rsidRDefault="001F3A91" w:rsidP="005E3B68">
      <w:pPr>
        <w:pStyle w:val="Kop1"/>
      </w:pPr>
      <w:r>
        <w:t>Intro 1 – Veiligheid in school</w:t>
      </w:r>
    </w:p>
    <w:p w14:paraId="1FAD71EA" w14:textId="77777777" w:rsidR="001F3A91" w:rsidRPr="009247D0" w:rsidRDefault="001F3A91" w:rsidP="001F3A91">
      <w:r>
        <w:t>School is een groot gebouw met veel mensen. Gelukkig gaat het meeste altijd goed, maar soms ook niet. Dat kan aan het gebouw liggen (gangen, trappen, deuren, enz.) en aan de mensen (gedrag, geen of verkeerde regels, enz.). Maak een voorstel om het in school zo veilig mogelijk te houden.</w:t>
      </w:r>
    </w:p>
    <w:p w14:paraId="5BF7F227" w14:textId="77777777" w:rsidR="001F3A91" w:rsidRDefault="001F3A91" w:rsidP="001F3A91"/>
    <w:p w14:paraId="52119B55" w14:textId="77777777" w:rsidR="001F3A91" w:rsidRDefault="001F3A91" w:rsidP="001F3A91">
      <w:r>
        <w:t>Je krijgt 20 minuten de tijd.</w:t>
      </w:r>
    </w:p>
    <w:p w14:paraId="0880EB91" w14:textId="77777777" w:rsidR="001F3A91" w:rsidRPr="009247D0" w:rsidRDefault="001F3A91" w:rsidP="001F3A91"/>
    <w:p w14:paraId="54D9CB6D" w14:textId="77777777" w:rsidR="001F3A91" w:rsidRDefault="001F3A91" w:rsidP="001F3A91">
      <w:r>
        <w:t>Bedenk wat er allemaal verkeerd kan gaan …</w:t>
      </w:r>
    </w:p>
    <w:p w14:paraId="425E05D1" w14:textId="77777777" w:rsidR="001F3A91" w:rsidRPr="009247D0" w:rsidRDefault="001F3A91" w:rsidP="001F3A91">
      <w:r>
        <w:t>… als je school binnenkomt.</w:t>
      </w:r>
    </w:p>
    <w:p w14:paraId="2C11E803" w14:textId="77777777" w:rsidR="001F3A91" w:rsidRPr="009247D0" w:rsidRDefault="001F3A91" w:rsidP="001F3A91">
      <w:r>
        <w:t>… als je in de gangen bent.</w:t>
      </w:r>
    </w:p>
    <w:p w14:paraId="45FE80B3" w14:textId="77777777" w:rsidR="001F3A91" w:rsidRPr="009247D0" w:rsidRDefault="001F3A91" w:rsidP="001F3A91">
      <w:r>
        <w:t>… als je in het lokaal bent.</w:t>
      </w:r>
    </w:p>
    <w:p w14:paraId="4F9C230D" w14:textId="77777777" w:rsidR="001F3A91" w:rsidRPr="009247D0" w:rsidRDefault="001F3A91" w:rsidP="001F3A91">
      <w:r>
        <w:t>… als je in de aula bent.</w:t>
      </w:r>
    </w:p>
    <w:p w14:paraId="33F98343" w14:textId="77777777" w:rsidR="001F3A91" w:rsidRPr="009247D0" w:rsidRDefault="001F3A91" w:rsidP="001F3A91">
      <w:r>
        <w:t>… als je school verlaat.</w:t>
      </w:r>
    </w:p>
    <w:p w14:paraId="733E8BAF" w14:textId="77777777" w:rsidR="001F3A91" w:rsidRPr="00AC53D3" w:rsidRDefault="001F3A91" w:rsidP="001F3A91">
      <w:pPr>
        <w:rPr>
          <w:color w:val="D9D9D9"/>
          <w:sz w:val="28"/>
          <w:szCs w:val="28"/>
        </w:rPr>
      </w:pPr>
      <w:r w:rsidRPr="00AC53D3">
        <w:rPr>
          <w:color w:val="D9D9D9"/>
          <w:sz w:val="28"/>
          <w:szCs w:val="28"/>
        </w:rPr>
        <w:t>_______________________________________________________________________</w:t>
      </w:r>
    </w:p>
    <w:p w14:paraId="36D0DC6F" w14:textId="77777777" w:rsidR="002C312B" w:rsidRDefault="002C312B" w:rsidP="001F3A91"/>
    <w:p w14:paraId="084A89F7" w14:textId="77777777" w:rsidR="002C312B" w:rsidRDefault="002C312B" w:rsidP="008B21FB">
      <w:pPr>
        <w:rPr>
          <w:sz w:val="28"/>
          <w:szCs w:val="28"/>
        </w:rPr>
      </w:pPr>
    </w:p>
    <w:p w14:paraId="2E9B753D" w14:textId="77777777" w:rsidR="002C312B" w:rsidRPr="00AF2C87" w:rsidRDefault="002C312B" w:rsidP="008B21FB">
      <w:r w:rsidRPr="00AF2C87">
        <w:t>Bespreek jullie ideeën met de docent.</w:t>
      </w:r>
    </w:p>
    <w:p w14:paraId="1CED7AF5" w14:textId="77777777" w:rsidR="002C312B" w:rsidRPr="00AF2C87" w:rsidRDefault="002C312B" w:rsidP="008B21FB"/>
    <w:p w14:paraId="7E4099A1" w14:textId="77777777" w:rsidR="001F3A91" w:rsidRDefault="001F3A91" w:rsidP="001F3A91">
      <w:pPr>
        <w:rPr>
          <w:b w:val="0"/>
        </w:rPr>
      </w:pPr>
      <w:r>
        <w:rPr>
          <w:b w:val="0"/>
        </w:rPr>
        <w:t>Maak de volgende kanban-kaartjes:</w:t>
      </w:r>
    </w:p>
    <w:p w14:paraId="0F52B3F8" w14:textId="77777777" w:rsidR="001F3A91" w:rsidRDefault="001F3A91" w:rsidP="001F3A91">
      <w:pPr>
        <w:rPr>
          <w:b w:val="0"/>
        </w:rPr>
      </w:pPr>
      <w:r>
        <w:rPr>
          <w:b w:val="0"/>
        </w:rPr>
        <w:tab/>
        <w:t>“Schrijf een voorstel voor als je school binnenkomt”</w:t>
      </w:r>
    </w:p>
    <w:p w14:paraId="72CEFBF2" w14:textId="77777777" w:rsidR="001F3A91" w:rsidRDefault="001F3A91" w:rsidP="001F3A91">
      <w:pPr>
        <w:rPr>
          <w:b w:val="0"/>
        </w:rPr>
      </w:pPr>
      <w:r>
        <w:rPr>
          <w:b w:val="0"/>
        </w:rPr>
        <w:tab/>
        <w:t>“Schrijf een voorstel voor als je in de gangen bent”</w:t>
      </w:r>
    </w:p>
    <w:p w14:paraId="09A45E5D" w14:textId="77777777" w:rsidR="001F3A91" w:rsidRDefault="001F3A91" w:rsidP="001F3A91">
      <w:pPr>
        <w:rPr>
          <w:b w:val="0"/>
        </w:rPr>
      </w:pPr>
      <w:r>
        <w:rPr>
          <w:b w:val="0"/>
        </w:rPr>
        <w:tab/>
        <w:t>“Schrijf een voorstel voor als je in het lokaal bent”</w:t>
      </w:r>
    </w:p>
    <w:p w14:paraId="01C4DB8C" w14:textId="77777777" w:rsidR="001F3A91" w:rsidRDefault="001F3A91" w:rsidP="001F3A91">
      <w:pPr>
        <w:rPr>
          <w:b w:val="0"/>
        </w:rPr>
      </w:pPr>
      <w:r>
        <w:rPr>
          <w:b w:val="0"/>
        </w:rPr>
        <w:tab/>
        <w:t>“Schrijf een voorstel voor als je in de aula bent”</w:t>
      </w:r>
    </w:p>
    <w:p w14:paraId="78274174" w14:textId="77777777" w:rsidR="001F3A91" w:rsidRDefault="001F3A91" w:rsidP="001F3A91">
      <w:pPr>
        <w:rPr>
          <w:b w:val="0"/>
        </w:rPr>
      </w:pPr>
      <w:r>
        <w:rPr>
          <w:b w:val="0"/>
        </w:rPr>
        <w:tab/>
        <w:t>“Schrijf een voorstel voor als je school verlaat”</w:t>
      </w:r>
    </w:p>
    <w:p w14:paraId="1506F6CE" w14:textId="77777777" w:rsidR="001F3A91" w:rsidRDefault="001F3A91" w:rsidP="001F3A91">
      <w:pPr>
        <w:rPr>
          <w:b w:val="0"/>
        </w:rPr>
      </w:pPr>
    </w:p>
    <w:p w14:paraId="47370A63" w14:textId="77777777" w:rsidR="001F3A91" w:rsidRDefault="001F3A91" w:rsidP="001F3A91">
      <w:pPr>
        <w:rPr>
          <w:b w:val="0"/>
        </w:rPr>
      </w:pPr>
      <w:r>
        <w:rPr>
          <w:b w:val="0"/>
        </w:rPr>
        <w:t>Maak ook een kanban-kaartje met “Alles samenvoegen”.</w:t>
      </w:r>
    </w:p>
    <w:p w14:paraId="259651BB" w14:textId="77777777" w:rsidR="001F3A91" w:rsidRDefault="001F3A91" w:rsidP="001F3A91">
      <w:pPr>
        <w:rPr>
          <w:b w:val="0"/>
        </w:rPr>
      </w:pPr>
      <w:r>
        <w:rPr>
          <w:b w:val="0"/>
        </w:rPr>
        <w:t xml:space="preserve">Op dit kaartje schrijf je achter </w:t>
      </w:r>
      <w:r w:rsidRPr="00C65CF5">
        <w:rPr>
          <w:b w:val="0"/>
          <w:i/>
          <w:iCs/>
        </w:rPr>
        <w:t>Eerst klaar</w:t>
      </w:r>
      <w:r>
        <w:rPr>
          <w:b w:val="0"/>
        </w:rPr>
        <w:t xml:space="preserve"> de nummers van de andere kaartjes.</w:t>
      </w:r>
    </w:p>
    <w:p w14:paraId="6CEFCBA6" w14:textId="77777777" w:rsidR="002C312B" w:rsidRDefault="002C312B" w:rsidP="008B21FB"/>
    <w:p w14:paraId="46648FC6" w14:textId="77777777" w:rsidR="001B6C46" w:rsidRPr="00AF2C87" w:rsidRDefault="001B6C46" w:rsidP="008B21FB"/>
    <w:p w14:paraId="1AEC6B22" w14:textId="77777777" w:rsidR="002C312B" w:rsidRDefault="002C312B" w:rsidP="008B21FB">
      <w:r w:rsidRPr="00AF2C87">
        <w:t>Ga aan de slag.</w:t>
      </w:r>
    </w:p>
    <w:p w14:paraId="7AD6C6C6" w14:textId="77777777" w:rsidR="001269AB" w:rsidRDefault="001269AB" w:rsidP="008B21FB"/>
    <w:p w14:paraId="1C948874" w14:textId="77777777" w:rsidR="00947BD3" w:rsidRDefault="00947BD3" w:rsidP="008B21FB"/>
    <w:p w14:paraId="09437A9F" w14:textId="77777777" w:rsidR="001269AB" w:rsidRDefault="001269AB" w:rsidP="008B21FB">
      <w:pPr>
        <w:pBdr>
          <w:bottom w:val="single" w:sz="12" w:space="1" w:color="auto"/>
        </w:pBdr>
      </w:pPr>
    </w:p>
    <w:p w14:paraId="7CC3ED3D" w14:textId="77777777" w:rsidR="001269AB" w:rsidRDefault="001269AB" w:rsidP="008B21FB"/>
    <w:p w14:paraId="0371484E" w14:textId="77777777" w:rsidR="001269AB" w:rsidRDefault="001269AB" w:rsidP="008B21FB"/>
    <w:p w14:paraId="2BEF97A7" w14:textId="77777777" w:rsidR="00947BD3" w:rsidRDefault="00947BD3" w:rsidP="008B21FB"/>
    <w:p w14:paraId="2199A7CE" w14:textId="77777777" w:rsidR="002C312B" w:rsidRDefault="002C312B" w:rsidP="008B21FB">
      <w:r>
        <w:t>Deze challenge hoort bij</w:t>
      </w:r>
    </w:p>
    <w:p w14:paraId="1EC73DEA" w14:textId="77777777" w:rsidR="002C312B" w:rsidRDefault="001B6C46" w:rsidP="008B21FB">
      <w:pPr>
        <w:ind w:left="709"/>
      </w:pPr>
      <w:r>
        <w:t>WvT:</w:t>
      </w:r>
      <w:r>
        <w:tab/>
      </w:r>
      <w:r>
        <w:tab/>
      </w:r>
      <w:r w:rsidR="002C312B">
        <w:t>&lt;werelden van techniek&gt;</w:t>
      </w:r>
    </w:p>
    <w:p w14:paraId="5C9EF6B3" w14:textId="77777777" w:rsidR="002C312B" w:rsidRDefault="002C312B" w:rsidP="008B21FB">
      <w:pPr>
        <w:ind w:left="709"/>
      </w:pPr>
      <w:r w:rsidRPr="002C312B">
        <w:t>Leerjaar</w:t>
      </w:r>
      <w:r w:rsidR="001B6C46">
        <w:t>:</w:t>
      </w:r>
      <w:r w:rsidR="001B6C46">
        <w:tab/>
      </w:r>
      <w:r>
        <w:t>&lt;?&gt;</w:t>
      </w:r>
    </w:p>
    <w:p w14:paraId="596B0FCF" w14:textId="77777777" w:rsidR="002C312B" w:rsidRDefault="002C312B" w:rsidP="008B21FB"/>
    <w:p w14:paraId="7B4A6FC8" w14:textId="77777777" w:rsidR="002C312B" w:rsidRDefault="002C312B" w:rsidP="008B21FB">
      <w:r>
        <w:t xml:space="preserve">Je werk wordt op </w:t>
      </w:r>
      <w:r w:rsidR="001B6C46">
        <w:t xml:space="preserve">basis van </w:t>
      </w:r>
      <w:r>
        <w:t>onderstaande eisen beoordeeld.</w:t>
      </w:r>
    </w:p>
    <w:p w14:paraId="71AF47F6" w14:textId="77777777" w:rsidR="001B6C46" w:rsidRDefault="001B6C46" w:rsidP="008B21FB"/>
    <w:p w14:paraId="6C688F64" w14:textId="77777777" w:rsidR="001B6C46" w:rsidRDefault="001B6C46" w:rsidP="008B21FB">
      <w:r>
        <w:t>Algemene eisen:</w:t>
      </w:r>
    </w:p>
    <w:p w14:paraId="0251E63E" w14:textId="77777777" w:rsidR="001B6C46" w:rsidRDefault="001B6C46" w:rsidP="008B21FB"/>
    <w:p w14:paraId="1AFA9631" w14:textId="77777777" w:rsidR="001B6C46" w:rsidRDefault="001B6C46" w:rsidP="008B21FB">
      <w:pPr>
        <w:pStyle w:val="Lijstalinea"/>
        <w:numPr>
          <w:ilvl w:val="0"/>
          <w:numId w:val="3"/>
        </w:numPr>
      </w:pPr>
      <w:r>
        <w:t>Teamspirit</w:t>
      </w:r>
    </w:p>
    <w:p w14:paraId="1A609C17" w14:textId="77777777" w:rsidR="002C312B" w:rsidRDefault="001B6C46" w:rsidP="008B21FB">
      <w:pPr>
        <w:pStyle w:val="Lijstalinea"/>
        <w:numPr>
          <w:ilvl w:val="0"/>
          <w:numId w:val="3"/>
        </w:numPr>
      </w:pPr>
      <w:r>
        <w:t>Eigen inbreng</w:t>
      </w:r>
    </w:p>
    <w:p w14:paraId="0750D103" w14:textId="77777777" w:rsidR="008B21FB" w:rsidRDefault="008B21FB" w:rsidP="008B21FB"/>
    <w:p w14:paraId="426F0B79" w14:textId="77777777" w:rsidR="008B21FB" w:rsidRDefault="008B21FB" w:rsidP="008B21FB">
      <w:r>
        <w:t>Eisen waaraan de challenge moet voldoen:</w:t>
      </w:r>
    </w:p>
    <w:p w14:paraId="39180151" w14:textId="77777777" w:rsidR="008B21FB" w:rsidRDefault="008B21FB" w:rsidP="008B21FB"/>
    <w:p w14:paraId="68F74A87" w14:textId="77777777" w:rsidR="002C312B" w:rsidRPr="001B6C46" w:rsidRDefault="002C312B" w:rsidP="008B21FB">
      <w:pPr>
        <w:pStyle w:val="Lijstalinea"/>
        <w:numPr>
          <w:ilvl w:val="0"/>
          <w:numId w:val="3"/>
        </w:numPr>
      </w:pPr>
      <w:r w:rsidRPr="001B6C46">
        <w:t>&lt;eisen&gt;</w:t>
      </w:r>
    </w:p>
    <w:p w14:paraId="71F30F88" w14:textId="77777777" w:rsidR="008B21FB" w:rsidRDefault="008B21FB" w:rsidP="008B21FB"/>
    <w:p w14:paraId="14A7C33A" w14:textId="77777777" w:rsidR="008B21FB" w:rsidRPr="002C312B" w:rsidRDefault="008B21FB" w:rsidP="008B21FB">
      <w:r>
        <w:t>Eisen waaraan de presentatie moet voldoen:</w:t>
      </w:r>
    </w:p>
    <w:p w14:paraId="02F9546D" w14:textId="77777777" w:rsidR="008B21FB" w:rsidRDefault="008B21FB" w:rsidP="008B21FB"/>
    <w:p w14:paraId="32289099" w14:textId="77777777" w:rsidR="008B21FB" w:rsidRPr="001B6C46" w:rsidRDefault="008B21FB" w:rsidP="008B21FB">
      <w:pPr>
        <w:pStyle w:val="Lijstalinea"/>
        <w:numPr>
          <w:ilvl w:val="0"/>
          <w:numId w:val="3"/>
        </w:numPr>
      </w:pPr>
      <w:r w:rsidRPr="001B6C46">
        <w:t>&lt;eisen&gt;</w:t>
      </w:r>
    </w:p>
    <w:p w14:paraId="593FFD7F" w14:textId="77777777" w:rsidR="002C312B" w:rsidRPr="002C312B" w:rsidRDefault="002C312B" w:rsidP="008B21FB"/>
    <w:sectPr w:rsidR="002C312B" w:rsidRPr="002C312B" w:rsidSect="005337DC">
      <w:headerReference w:type="default" r:id="rId7"/>
      <w:headerReference w:type="first" r:id="rId8"/>
      <w:pgSz w:w="11906" w:h="16838" w:code="9"/>
      <w:pgMar w:top="0" w:right="851" w:bottom="851" w:left="851" w:header="397"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DBD8D9" w14:textId="77777777" w:rsidR="00D14715" w:rsidRDefault="00D14715" w:rsidP="00711296">
      <w:r>
        <w:separator/>
      </w:r>
    </w:p>
  </w:endnote>
  <w:endnote w:type="continuationSeparator" w:id="0">
    <w:p w14:paraId="3E039DA8" w14:textId="77777777" w:rsidR="00D14715" w:rsidRDefault="00D14715" w:rsidP="007112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altName w:val="Century Gothic"/>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D9C9EA" w14:textId="77777777" w:rsidR="00D14715" w:rsidRDefault="00D14715" w:rsidP="00711296">
      <w:r>
        <w:separator/>
      </w:r>
    </w:p>
  </w:footnote>
  <w:footnote w:type="continuationSeparator" w:id="0">
    <w:p w14:paraId="697F0E7D" w14:textId="77777777" w:rsidR="00D14715" w:rsidRDefault="00D14715" w:rsidP="007112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D7EFA3" w14:textId="77777777" w:rsidR="00711296" w:rsidRDefault="00836BED">
    <w:pPr>
      <w:pStyle w:val="Koptekst"/>
    </w:pPr>
    <w:r>
      <w:rPr>
        <w:noProof/>
      </w:rPr>
      <mc:AlternateContent>
        <mc:Choice Requires="wps">
          <w:drawing>
            <wp:anchor distT="0" distB="0" distL="114300" distR="114300" simplePos="0" relativeHeight="251659264" behindDoc="1" locked="0" layoutInCell="1" allowOverlap="1" wp14:anchorId="7F1FE2E3" wp14:editId="055028F0">
              <wp:simplePos x="0" y="0"/>
              <wp:positionH relativeFrom="page">
                <wp:posOffset>335915</wp:posOffset>
              </wp:positionH>
              <wp:positionV relativeFrom="page">
                <wp:posOffset>308610</wp:posOffset>
              </wp:positionV>
              <wp:extent cx="6913245" cy="10069195"/>
              <wp:effectExtent l="2540" t="3810" r="8890" b="4445"/>
              <wp:wrapNone/>
              <wp:docPr id="9"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913245" cy="10069195"/>
                      </a:xfrm>
                      <a:prstGeom prst="roundRect">
                        <a:avLst>
                          <a:gd name="adj" fmla="val 1333"/>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CC90758" id="AutoShape 12" o:spid="_x0000_s1026" style="position:absolute;margin-left:26.45pt;margin-top:24.3pt;width:544.35pt;height:792.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8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" stroked="f">
              <o:lock v:ext="edit" aspectratio="t"/>
              <w10:wrap anchorx="page" anchory="page"/>
            </v:roundrect>
          </w:pict>
        </mc:Fallback>
      </mc:AlternateContent>
    </w:r>
    <w:r>
      <w:rPr>
        <w:noProof/>
      </w:rPr>
      <mc:AlternateContent>
        <mc:Choice Requires="wps">
          <w:drawing>
            <wp:anchor distT="0" distB="0" distL="114300" distR="114300" simplePos="0" relativeHeight="251658240" behindDoc="1" locked="0" layoutInCell="1" allowOverlap="1" wp14:anchorId="6F3F2613" wp14:editId="64A48B28">
              <wp:simplePos x="0" y="0"/>
              <wp:positionH relativeFrom="page">
                <wp:posOffset>-11430</wp:posOffset>
              </wp:positionH>
              <wp:positionV relativeFrom="page">
                <wp:posOffset>-53975</wp:posOffset>
              </wp:positionV>
              <wp:extent cx="7579360" cy="10778490"/>
              <wp:effectExtent l="7620" t="3175" r="4445" b="635"/>
              <wp:wrapNone/>
              <wp:docPr id="8"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579360" cy="10778490"/>
                      </a:xfrm>
                      <a:prstGeom prst="rect">
                        <a:avLst/>
                      </a:prstGeom>
                      <a:gradFill rotWithShape="1">
                        <a:gsLst>
                          <a:gs pos="0">
                            <a:srgbClr val="99CCFF">
                              <a:alpha val="25000"/>
                            </a:srgbClr>
                          </a:gs>
                          <a:gs pos="100000">
                            <a:srgbClr val="00CCFF">
                              <a:alpha val="25000"/>
                            </a:srgb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0F4D3D" id="Rectangle 3" o:spid="_x0000_s1026" style="position:absolute;margin-left:-.9pt;margin-top:-4.25pt;width:596.8pt;height:848.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" fillcolor="#9cf" stroked="f">
              <v:fill opacity=".25" color2="#0cf" o:opacity2=".25" rotate="t" angle="45" focus="100%" type="gradient"/>
              <o:lock v:ext="edit" aspectratio="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7E5DAF" w14:textId="77777777" w:rsidR="00EE375B" w:rsidRDefault="00836BED">
    <w:pPr>
      <w:pStyle w:val="Koptekst"/>
    </w:pPr>
    <w:r>
      <w:rPr>
        <w:noProof/>
      </w:rPr>
      <w:drawing>
        <wp:anchor distT="0" distB="0" distL="114300" distR="114300" simplePos="0" relativeHeight="251661312" behindDoc="0" locked="0" layoutInCell="1" allowOverlap="1" wp14:anchorId="177B58DF" wp14:editId="720D2698">
          <wp:simplePos x="0" y="0"/>
          <wp:positionH relativeFrom="column">
            <wp:posOffset>-264795</wp:posOffset>
          </wp:positionH>
          <wp:positionV relativeFrom="paragraph">
            <wp:posOffset>1551305</wp:posOffset>
          </wp:positionV>
          <wp:extent cx="7010400" cy="680085"/>
          <wp:effectExtent l="0" t="0" r="0" b="0"/>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10400" cy="6800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1" locked="0" layoutInCell="1" allowOverlap="1" wp14:anchorId="7D8E8F46" wp14:editId="611B6C96">
              <wp:simplePos x="0" y="0"/>
              <wp:positionH relativeFrom="page">
                <wp:posOffset>334010</wp:posOffset>
              </wp:positionH>
              <wp:positionV relativeFrom="page">
                <wp:posOffset>2631440</wp:posOffset>
              </wp:positionV>
              <wp:extent cx="6913245" cy="7750810"/>
              <wp:effectExtent l="635" t="2540" r="1270" b="0"/>
              <wp:wrapNone/>
              <wp:docPr id="7" name="AutoShap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913245" cy="7750810"/>
                      </a:xfrm>
                      <a:prstGeom prst="roundRect">
                        <a:avLst>
                          <a:gd name="adj" fmla="val 1333"/>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28998ED" id="AutoShape 24" o:spid="_x0000_s1026" style="position:absolute;margin-left:26.3pt;margin-top:207.2pt;width:544.35pt;height:610.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8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" stroked="f">
              <o:lock v:ext="edit" aspectratio="t"/>
              <w10:wrap anchorx="page" anchory="page"/>
            </v:roundrect>
          </w:pict>
        </mc:Fallback>
      </mc:AlternateContent>
    </w:r>
    <w:r>
      <w:rPr>
        <w:noProof/>
      </w:rPr>
      <mc:AlternateContent>
        <mc:Choice Requires="wps">
          <w:drawing>
            <wp:anchor distT="0" distB="0" distL="114300" distR="114300" simplePos="0" relativeHeight="251657216" behindDoc="1" locked="0" layoutInCell="1" allowOverlap="1" wp14:anchorId="74218F94" wp14:editId="468E1FD8">
              <wp:simplePos x="0" y="0"/>
              <wp:positionH relativeFrom="page">
                <wp:posOffset>1786890</wp:posOffset>
              </wp:positionH>
              <wp:positionV relativeFrom="page">
                <wp:posOffset>386080</wp:posOffset>
              </wp:positionV>
              <wp:extent cx="5334000" cy="1256030"/>
              <wp:effectExtent l="0" t="0" r="3810" b="0"/>
              <wp:wrapNone/>
              <wp:docPr id="6" name="Text Box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5334000" cy="1256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A47E7" w14:textId="77777777" w:rsidR="00EE375B" w:rsidRPr="00676778" w:rsidRDefault="000B2DF4" w:rsidP="00EE375B">
                          <w:pPr>
                            <w:jc w:val="center"/>
                            <w:rPr>
                              <w:rFonts w:cs="Aharoni"/>
                              <w:color w:val="FFFFFF"/>
                              <w:sz w:val="144"/>
                              <w:szCs w:val="144"/>
                            </w:rPr>
                          </w:pPr>
                          <w:r>
                            <w:rPr>
                              <w:rFonts w:cs="Aharoni"/>
                              <w:color w:val="FFFFFF"/>
                              <w:sz w:val="144"/>
                              <w:szCs w:val="144"/>
                            </w:rPr>
                            <w:t>Challenge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218F94" id="_x0000_t202" coordsize="21600,21600" o:spt="202" path="m,l,21600r21600,l21600,xe">
              <v:stroke joinstyle="miter"/>
              <v:path gradientshapeok="t" o:connecttype="rect"/>
            </v:shapetype>
            <v:shape id="Text Box 23" o:spid="_x0000_s1026" type="#_x0000_t202" style="position:absolute;margin-left:140.7pt;margin-top:30.4pt;width:420pt;height:98.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" filled="f" stroked="f">
              <o:lock v:ext="edit" aspectratio="t"/>
              <v:textbox>
                <w:txbxContent>
                  <w:p w14:paraId="4DDA47E7" w14:textId="77777777" w:rsidR="00EE375B" w:rsidRPr="00676778" w:rsidRDefault="000B2DF4" w:rsidP="00EE375B">
                    <w:pPr>
                      <w:jc w:val="center"/>
                      <w:rPr>
                        <w:rFonts w:cs="Aharoni"/>
                        <w:color w:val="FFFFFF"/>
                        <w:sz w:val="144"/>
                        <w:szCs w:val="144"/>
                      </w:rPr>
                    </w:pPr>
                    <w:r>
                      <w:rPr>
                        <w:rFonts w:cs="Aharoni"/>
                        <w:color w:val="FFFFFF"/>
                        <w:sz w:val="144"/>
                        <w:szCs w:val="144"/>
                      </w:rPr>
                      <w:t>Challenge</w:t>
                    </w:r>
                  </w:p>
                </w:txbxContent>
              </v:textbox>
              <w10:wrap anchorx="page" anchory="page"/>
            </v:shape>
          </w:pict>
        </mc:Fallback>
      </mc:AlternateContent>
    </w:r>
    <w:r>
      <w:rPr>
        <w:noProof/>
      </w:rPr>
      <mc:AlternateContent>
        <mc:Choice Requires="wpg">
          <w:drawing>
            <wp:anchor distT="0" distB="0" distL="114300" distR="114300" simplePos="0" relativeHeight="251656192" behindDoc="1" locked="0" layoutInCell="1" allowOverlap="1" wp14:anchorId="55687DB4" wp14:editId="24AB533C">
              <wp:simplePos x="0" y="0"/>
              <wp:positionH relativeFrom="page">
                <wp:posOffset>105410</wp:posOffset>
              </wp:positionH>
              <wp:positionV relativeFrom="page">
                <wp:posOffset>196850</wp:posOffset>
              </wp:positionV>
              <wp:extent cx="1661795" cy="1661795"/>
              <wp:effectExtent l="353060" t="349250" r="347345" b="351155"/>
              <wp:wrapNone/>
              <wp:docPr id="3" name="Group 1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661795" cy="1661795"/>
                        <a:chOff x="164" y="226"/>
                        <a:chExt cx="2617" cy="2597"/>
                      </a:xfrm>
                    </wpg:grpSpPr>
                    <wps:wsp>
                      <wps:cNvPr id="4" name="AutoShape 18"/>
                      <wps:cNvSpPr>
                        <a:spLocks noChangeAspect="1" noChangeArrowheads="1"/>
                      </wps:cNvSpPr>
                      <wps:spPr bwMode="auto">
                        <a:xfrm>
                          <a:off x="510" y="611"/>
                          <a:ext cx="1898" cy="1854"/>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 name="Picture 19"/>
                        <pic:cNvPicPr>
                          <a:picLocks noChangeAspect="1" noChangeArrowheads="1"/>
                        </pic:cNvPicPr>
                      </pic:nvPicPr>
                      <pic:blipFill>
                        <a:blip r:embed="rId2">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rot="2700000">
                          <a:off x="174" y="216"/>
                          <a:ext cx="2597" cy="2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F72BF07" id="Group 17" o:spid="_x0000_s1026" style="position:absolute;margin-left:8.3pt;margin-top:15.5pt;width:130.85pt;height:130.85pt;z-index:-251660288;mso-position-horizontal-relative:page;mso-position-vertical-relative:page" coordorigin="164,226" coordsize="2617,2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">
              <o:lock v:ext="edit" aspectratio="t"/>
              <v:roundrect id="AutoShape 18" o:spid="_x0000_s1027" style="position:absolute;left:510;top:611;width:1898;height:185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" stroked="f">
                <o:lock v:ext="edit" aspectratio="t"/>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style="position:absolute;left:174;top:216;width:2597;height:2617;rotation: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">
                <v:imagedata r:id="rId3" o:title="" chromakey="#fefefe"/>
              </v:shape>
              <w10:wrap anchorx="page" anchory="page"/>
            </v:group>
          </w:pict>
        </mc:Fallback>
      </mc:AlternateContent>
    </w:r>
    <w:r>
      <w:rPr>
        <w:noProof/>
      </w:rPr>
      <mc:AlternateContent>
        <mc:Choice Requires="wps">
          <w:drawing>
            <wp:anchor distT="0" distB="0" distL="114300" distR="114300" simplePos="0" relativeHeight="251655168" behindDoc="1" locked="0" layoutInCell="1" allowOverlap="1" wp14:anchorId="5BA4ED67" wp14:editId="613462A1">
              <wp:simplePos x="0" y="0"/>
              <wp:positionH relativeFrom="page">
                <wp:posOffset>252730</wp:posOffset>
              </wp:positionH>
              <wp:positionV relativeFrom="page">
                <wp:posOffset>332105</wp:posOffset>
              </wp:positionV>
              <wp:extent cx="7010400" cy="1382395"/>
              <wp:effectExtent l="5080" t="8255" r="4445" b="0"/>
              <wp:wrapNone/>
              <wp:docPr id="2" name="AutoShap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010400" cy="1382395"/>
                      </a:xfrm>
                      <a:prstGeom prst="roundRect">
                        <a:avLst>
                          <a:gd name="adj" fmla="val 11319"/>
                        </a:avLst>
                      </a:prstGeom>
                      <a:gradFill rotWithShape="1">
                        <a:gsLst>
                          <a:gs pos="0">
                            <a:srgbClr val="99CCFF">
                              <a:alpha val="25000"/>
                            </a:srgbClr>
                          </a:gs>
                          <a:gs pos="100000">
                            <a:srgbClr val="00CCFF">
                              <a:alpha val="25000"/>
                            </a:srgbClr>
                          </a:gs>
                        </a:gsLst>
                        <a:lin ang="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F84176C" id="AutoShape 16" o:spid="_x0000_s1026" style="position:absolute;margin-left:19.9pt;margin-top:26.15pt;width:552pt;height:108.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74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" fillcolor="#9cf" stroked="f">
              <v:fill opacity=".25" color2="#0cf" o:opacity2=".25" rotate="t" angle="90" focus="100%" type="gradient"/>
              <o:lock v:ext="edit" aspectratio="t"/>
              <w10:wrap anchorx="page" anchory="page"/>
            </v:roundrect>
          </w:pict>
        </mc:Fallback>
      </mc:AlternateContent>
    </w:r>
    <w:r>
      <w:rPr>
        <w:noProof/>
      </w:rPr>
      <mc:AlternateContent>
        <mc:Choice Requires="wps">
          <w:drawing>
            <wp:anchor distT="0" distB="0" distL="114300" distR="114300" simplePos="0" relativeHeight="251654144" behindDoc="1" locked="0" layoutInCell="1" allowOverlap="1" wp14:anchorId="31B8AF01" wp14:editId="151E7E27">
              <wp:simplePos x="0" y="0"/>
              <wp:positionH relativeFrom="page">
                <wp:posOffset>-13335</wp:posOffset>
              </wp:positionH>
              <wp:positionV relativeFrom="page">
                <wp:posOffset>-28575</wp:posOffset>
              </wp:positionV>
              <wp:extent cx="7579360" cy="10778490"/>
              <wp:effectExtent l="5715" t="0" r="6350" b="3810"/>
              <wp:wrapNone/>
              <wp:docPr id="1"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579360" cy="10778490"/>
                      </a:xfrm>
                      <a:prstGeom prst="rect">
                        <a:avLst/>
                      </a:prstGeom>
                      <a:gradFill rotWithShape="1">
                        <a:gsLst>
                          <a:gs pos="0">
                            <a:srgbClr val="99CCFF">
                              <a:alpha val="25000"/>
                            </a:srgbClr>
                          </a:gs>
                          <a:gs pos="100000">
                            <a:srgbClr val="00CCFF">
                              <a:alpha val="25000"/>
                            </a:srgb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5A7950" id="Rectangle 15" o:spid="_x0000_s1026" style="position:absolute;margin-left:-1.05pt;margin-top:-2.25pt;width:596.8pt;height:848.7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" fillcolor="#9cf" stroked="f">
              <v:fill opacity=".25" color2="#0cf" o:opacity2=".25" rotate="t" angle="45" focus="100%" type="gradient"/>
              <o:lock v:ext="edit" aspectratio="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32EA9"/>
    <w:multiLevelType w:val="hybridMultilevel"/>
    <w:tmpl w:val="9A369630"/>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 w15:restartNumberingAfterBreak="0">
    <w:nsid w:val="3DA058CA"/>
    <w:multiLevelType w:val="hybridMultilevel"/>
    <w:tmpl w:val="B298082A"/>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 w15:restartNumberingAfterBreak="0">
    <w:nsid w:val="440D74E0"/>
    <w:multiLevelType w:val="hybridMultilevel"/>
    <w:tmpl w:val="226034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6E3702B9"/>
    <w:multiLevelType w:val="hybridMultilevel"/>
    <w:tmpl w:val="FBEE7B0C"/>
    <w:lvl w:ilvl="0" w:tplc="19B46910">
      <w:numFmt w:val="bullet"/>
      <w:lvlText w:val="-"/>
      <w:lvlJc w:val="left"/>
      <w:pPr>
        <w:ind w:left="3900" w:hanging="360"/>
      </w:pPr>
      <w:rPr>
        <w:rFonts w:ascii="Century Gothic" w:eastAsia="Times New Roman" w:hAnsi="Century Gothic" w:cs="Times New Roman" w:hint="default"/>
      </w:rPr>
    </w:lvl>
    <w:lvl w:ilvl="1" w:tplc="04130003" w:tentative="1">
      <w:start w:val="1"/>
      <w:numFmt w:val="bullet"/>
      <w:lvlText w:val="o"/>
      <w:lvlJc w:val="left"/>
      <w:pPr>
        <w:ind w:left="4620" w:hanging="360"/>
      </w:pPr>
      <w:rPr>
        <w:rFonts w:ascii="Courier New" w:hAnsi="Courier New" w:cs="Courier New" w:hint="default"/>
      </w:rPr>
    </w:lvl>
    <w:lvl w:ilvl="2" w:tplc="04130005" w:tentative="1">
      <w:start w:val="1"/>
      <w:numFmt w:val="bullet"/>
      <w:lvlText w:val=""/>
      <w:lvlJc w:val="left"/>
      <w:pPr>
        <w:ind w:left="5340" w:hanging="360"/>
      </w:pPr>
      <w:rPr>
        <w:rFonts w:ascii="Wingdings" w:hAnsi="Wingdings" w:hint="default"/>
      </w:rPr>
    </w:lvl>
    <w:lvl w:ilvl="3" w:tplc="04130001" w:tentative="1">
      <w:start w:val="1"/>
      <w:numFmt w:val="bullet"/>
      <w:lvlText w:val=""/>
      <w:lvlJc w:val="left"/>
      <w:pPr>
        <w:ind w:left="6060" w:hanging="360"/>
      </w:pPr>
      <w:rPr>
        <w:rFonts w:ascii="Symbol" w:hAnsi="Symbol" w:hint="default"/>
      </w:rPr>
    </w:lvl>
    <w:lvl w:ilvl="4" w:tplc="04130003" w:tentative="1">
      <w:start w:val="1"/>
      <w:numFmt w:val="bullet"/>
      <w:lvlText w:val="o"/>
      <w:lvlJc w:val="left"/>
      <w:pPr>
        <w:ind w:left="6780" w:hanging="360"/>
      </w:pPr>
      <w:rPr>
        <w:rFonts w:ascii="Courier New" w:hAnsi="Courier New" w:cs="Courier New" w:hint="default"/>
      </w:rPr>
    </w:lvl>
    <w:lvl w:ilvl="5" w:tplc="04130005" w:tentative="1">
      <w:start w:val="1"/>
      <w:numFmt w:val="bullet"/>
      <w:lvlText w:val=""/>
      <w:lvlJc w:val="left"/>
      <w:pPr>
        <w:ind w:left="7500" w:hanging="360"/>
      </w:pPr>
      <w:rPr>
        <w:rFonts w:ascii="Wingdings" w:hAnsi="Wingdings" w:hint="default"/>
      </w:rPr>
    </w:lvl>
    <w:lvl w:ilvl="6" w:tplc="04130001" w:tentative="1">
      <w:start w:val="1"/>
      <w:numFmt w:val="bullet"/>
      <w:lvlText w:val=""/>
      <w:lvlJc w:val="left"/>
      <w:pPr>
        <w:ind w:left="8220" w:hanging="360"/>
      </w:pPr>
      <w:rPr>
        <w:rFonts w:ascii="Symbol" w:hAnsi="Symbol" w:hint="default"/>
      </w:rPr>
    </w:lvl>
    <w:lvl w:ilvl="7" w:tplc="04130003" w:tentative="1">
      <w:start w:val="1"/>
      <w:numFmt w:val="bullet"/>
      <w:lvlText w:val="o"/>
      <w:lvlJc w:val="left"/>
      <w:pPr>
        <w:ind w:left="8940" w:hanging="360"/>
      </w:pPr>
      <w:rPr>
        <w:rFonts w:ascii="Courier New" w:hAnsi="Courier New" w:cs="Courier New" w:hint="default"/>
      </w:rPr>
    </w:lvl>
    <w:lvl w:ilvl="8" w:tplc="04130005" w:tentative="1">
      <w:start w:val="1"/>
      <w:numFmt w:val="bullet"/>
      <w:lvlText w:val=""/>
      <w:lvlJc w:val="left"/>
      <w:pPr>
        <w:ind w:left="966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displayBackgroundShape/>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567"/>
  <w:drawingGridVerticalSpacing w:val="567"/>
  <w:characterSpacingControl w:val="doNotCompress"/>
  <w:savePreviewPicture/>
  <w:hdrShapeDefaults>
    <o:shapedefaults v:ext="edit" spidmax="2049">
      <o:colormru v:ext="edit" colors="#03ad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A91"/>
    <w:rsid w:val="00007F5F"/>
    <w:rsid w:val="000B2DF4"/>
    <w:rsid w:val="001269AB"/>
    <w:rsid w:val="001402A0"/>
    <w:rsid w:val="001A7A9F"/>
    <w:rsid w:val="001B6C46"/>
    <w:rsid w:val="001E2F53"/>
    <w:rsid w:val="001F055F"/>
    <w:rsid w:val="001F3A91"/>
    <w:rsid w:val="00210A5E"/>
    <w:rsid w:val="002167F2"/>
    <w:rsid w:val="00251CFA"/>
    <w:rsid w:val="002852DA"/>
    <w:rsid w:val="002A3790"/>
    <w:rsid w:val="002C312B"/>
    <w:rsid w:val="0032404C"/>
    <w:rsid w:val="00376B63"/>
    <w:rsid w:val="003D6151"/>
    <w:rsid w:val="003E7C8D"/>
    <w:rsid w:val="004027FA"/>
    <w:rsid w:val="00446F5C"/>
    <w:rsid w:val="00462A27"/>
    <w:rsid w:val="004A1A4D"/>
    <w:rsid w:val="004B2645"/>
    <w:rsid w:val="005337DC"/>
    <w:rsid w:val="00540B1F"/>
    <w:rsid w:val="00542865"/>
    <w:rsid w:val="00544CD5"/>
    <w:rsid w:val="0055458C"/>
    <w:rsid w:val="00562C67"/>
    <w:rsid w:val="00592769"/>
    <w:rsid w:val="005A14A7"/>
    <w:rsid w:val="005E3B68"/>
    <w:rsid w:val="005F6692"/>
    <w:rsid w:val="00663F65"/>
    <w:rsid w:val="00676778"/>
    <w:rsid w:val="006A7807"/>
    <w:rsid w:val="006B265E"/>
    <w:rsid w:val="006D65F7"/>
    <w:rsid w:val="00711296"/>
    <w:rsid w:val="00746A2B"/>
    <w:rsid w:val="007E1E1D"/>
    <w:rsid w:val="00833B41"/>
    <w:rsid w:val="00836BED"/>
    <w:rsid w:val="00857846"/>
    <w:rsid w:val="008A6D7B"/>
    <w:rsid w:val="008B21FB"/>
    <w:rsid w:val="009247D0"/>
    <w:rsid w:val="00947BD3"/>
    <w:rsid w:val="009A433A"/>
    <w:rsid w:val="009B555A"/>
    <w:rsid w:val="009E3F8E"/>
    <w:rsid w:val="00A939CE"/>
    <w:rsid w:val="00AA1700"/>
    <w:rsid w:val="00AA17AC"/>
    <w:rsid w:val="00BD2D02"/>
    <w:rsid w:val="00C42664"/>
    <w:rsid w:val="00C61BFB"/>
    <w:rsid w:val="00C72A9C"/>
    <w:rsid w:val="00CB31DC"/>
    <w:rsid w:val="00D14715"/>
    <w:rsid w:val="00D265E4"/>
    <w:rsid w:val="00DE4219"/>
    <w:rsid w:val="00E93A52"/>
    <w:rsid w:val="00EE375B"/>
    <w:rsid w:val="00F12D8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adcf"/>
    </o:shapedefaults>
    <o:shapelayout v:ext="edit">
      <o:idmap v:ext="edit" data="1"/>
    </o:shapelayout>
  </w:shapeDefaults>
  <w:decimalSymbol w:val=","/>
  <w:listSeparator w:val=";"/>
  <w14:docId w14:val="27DCFB70"/>
  <w15:chartTrackingRefBased/>
  <w15:docId w15:val="{4D0458EA-40CE-4FF7-BD92-BD19C49D5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8B21FB"/>
    <w:rPr>
      <w:rFonts w:ascii="Century Gothic" w:hAnsi="Century Gothic"/>
      <w:b/>
      <w:sz w:val="24"/>
      <w:szCs w:val="24"/>
    </w:rPr>
  </w:style>
  <w:style w:type="paragraph" w:styleId="Kop1">
    <w:name w:val="heading 1"/>
    <w:basedOn w:val="Standaard"/>
    <w:next w:val="Standaard"/>
    <w:qFormat/>
    <w:rsid w:val="005E3B68"/>
    <w:pPr>
      <w:keepNext/>
      <w:spacing w:before="360" w:after="360"/>
      <w:outlineLvl w:val="0"/>
    </w:pPr>
    <w:rPr>
      <w:rFonts w:cs="Arial"/>
      <w:bCs/>
      <w:kern w:val="32"/>
      <w:sz w:val="7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B2645"/>
    <w:rPr>
      <w:rFonts w:ascii="Calibri" w:hAnsi="Calibri"/>
      <w:sz w:val="22"/>
      <w:szCs w:val="22"/>
    </w:rPr>
  </w:style>
  <w:style w:type="character" w:customStyle="1" w:styleId="GeenafstandChar">
    <w:name w:val="Geen afstand Char"/>
    <w:link w:val="Geenafstand"/>
    <w:uiPriority w:val="1"/>
    <w:rsid w:val="004B2645"/>
    <w:rPr>
      <w:rFonts w:ascii="Calibri" w:hAnsi="Calibri"/>
      <w:sz w:val="22"/>
      <w:szCs w:val="22"/>
    </w:rPr>
  </w:style>
  <w:style w:type="paragraph" w:styleId="Koptekst">
    <w:name w:val="header"/>
    <w:basedOn w:val="Standaard"/>
    <w:link w:val="KoptekstChar"/>
    <w:rsid w:val="00711296"/>
    <w:pPr>
      <w:tabs>
        <w:tab w:val="center" w:pos="4513"/>
        <w:tab w:val="right" w:pos="9026"/>
      </w:tabs>
    </w:pPr>
  </w:style>
  <w:style w:type="character" w:customStyle="1" w:styleId="KoptekstChar">
    <w:name w:val="Koptekst Char"/>
    <w:link w:val="Koptekst"/>
    <w:rsid w:val="00711296"/>
    <w:rPr>
      <w:sz w:val="24"/>
      <w:szCs w:val="24"/>
    </w:rPr>
  </w:style>
  <w:style w:type="paragraph" w:styleId="Voettekst">
    <w:name w:val="footer"/>
    <w:basedOn w:val="Standaard"/>
    <w:link w:val="VoettekstChar"/>
    <w:rsid w:val="00711296"/>
    <w:pPr>
      <w:tabs>
        <w:tab w:val="center" w:pos="4513"/>
        <w:tab w:val="right" w:pos="9026"/>
      </w:tabs>
    </w:pPr>
  </w:style>
  <w:style w:type="character" w:customStyle="1" w:styleId="VoettekstChar">
    <w:name w:val="Voettekst Char"/>
    <w:link w:val="Voettekst"/>
    <w:rsid w:val="00711296"/>
    <w:rPr>
      <w:sz w:val="24"/>
      <w:szCs w:val="24"/>
    </w:rPr>
  </w:style>
  <w:style w:type="paragraph" w:styleId="Lijstalinea">
    <w:name w:val="List Paragraph"/>
    <w:basedOn w:val="Standaard"/>
    <w:uiPriority w:val="34"/>
    <w:qFormat/>
    <w:rsid w:val="002C31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4954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rk%20Kruithof\Documents\Aangepaste%20Office-sjablonen\T&amp;T_Challenge.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T&amp;T_Challenge.dotx</Template>
  <TotalTime>0</TotalTime>
  <Pages>2</Pages>
  <Words>212</Words>
  <Characters>1168</Characters>
  <Application>Microsoft Office Word</Application>
  <DocSecurity>0</DocSecurity>
  <Lines>9</Lines>
  <Paragraphs>2</Paragraphs>
  <ScaleCrop>false</ScaleCrop>
  <HeadingPairs>
    <vt:vector size="4" baseType="variant">
      <vt:variant>
        <vt:lpstr>Titel</vt:lpstr>
      </vt:variant>
      <vt:variant>
        <vt:i4>1</vt:i4>
      </vt:variant>
      <vt:variant>
        <vt:lpstr>Koppen</vt:lpstr>
      </vt:variant>
      <vt:variant>
        <vt:i4>4</vt:i4>
      </vt:variant>
    </vt:vector>
  </HeadingPairs>
  <TitlesOfParts>
    <vt:vector size="5" baseType="lpstr">
      <vt:lpstr/>
      <vt:lpstr/>
      <vt:lpstr/>
      <vt:lpstr/>
      <vt:lpstr>Titel</vt:lpstr>
    </vt:vector>
  </TitlesOfParts>
  <Company/>
  <LinksUpToDate>false</LinksUpToDate>
  <CharactersWithSpaces>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Kruithof</dc:creator>
  <cp:keywords/>
  <dc:description/>
  <cp:lastModifiedBy>Dirk Kruithof</cp:lastModifiedBy>
  <cp:revision>1</cp:revision>
  <dcterms:created xsi:type="dcterms:W3CDTF">2020-06-20T13:34:00Z</dcterms:created>
  <dcterms:modified xsi:type="dcterms:W3CDTF">2020-06-20T13:37:00Z</dcterms:modified>
</cp:coreProperties>
</file>