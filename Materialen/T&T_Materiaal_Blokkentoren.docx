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BD1847" w14:textId="77777777" w:rsidR="005337DC" w:rsidRDefault="005337DC" w:rsidP="005E3B68">
      <w:pPr>
        <w:pStyle w:val="Kop1"/>
      </w:pPr>
    </w:p>
    <w:p w14:paraId="2E594B36" w14:textId="77777777" w:rsidR="005337DC" w:rsidRDefault="005337DC" w:rsidP="005E3B68">
      <w:pPr>
        <w:pStyle w:val="Kop1"/>
      </w:pPr>
    </w:p>
    <w:p w14:paraId="32A73447" w14:textId="77777777" w:rsidR="005337DC" w:rsidRPr="005337DC" w:rsidRDefault="005337DC" w:rsidP="005E3B68">
      <w:pPr>
        <w:pStyle w:val="Kop1"/>
        <w:rPr>
          <w:sz w:val="32"/>
        </w:rPr>
      </w:pPr>
    </w:p>
    <w:p w14:paraId="538D6394" w14:textId="4331646C" w:rsidR="005E3B68" w:rsidRDefault="007B54F8" w:rsidP="005E3B68">
      <w:pPr>
        <w:pStyle w:val="Kop1"/>
      </w:pPr>
      <w:r>
        <w:t>Blokkentoren</w:t>
      </w:r>
    </w:p>
    <w:p w14:paraId="72321228" w14:textId="364F955B" w:rsidR="005E3B68" w:rsidRDefault="007B54F8" w:rsidP="005E3B68">
      <w:r>
        <w:t xml:space="preserve">Voor challenge “Intro 3 </w:t>
      </w:r>
      <w:r w:rsidR="00FE0D1F">
        <w:t>–</w:t>
      </w:r>
      <w:r>
        <w:t xml:space="preserve"> Blokkentoren</w:t>
      </w:r>
      <w:r w:rsidR="00FE0D1F">
        <w:t xml:space="preserve"> inmeten</w:t>
      </w:r>
      <w:r>
        <w:t xml:space="preserve">” zijn kubussen van de volgende afmeting nodig: </w:t>
      </w:r>
      <w:r w:rsidR="00607AAD">
        <w:t>1</w:t>
      </w:r>
      <w:r w:rsidR="00607AAD">
        <w:t>2 cm –</w:t>
      </w:r>
      <w:r w:rsidR="00607AAD">
        <w:t xml:space="preserve"> </w:t>
      </w:r>
      <w:r>
        <w:t>10 cm – 8 cm – 6 cm – 4 cm. De kubussen hebben geen bodem, zodat ze in elkaar passen bij het opruimen. Eén toren wordt van stevig papier en de andere van multiplex (6 mm dikte) gemaakt.</w:t>
      </w:r>
    </w:p>
    <w:p w14:paraId="48369459" w14:textId="70E5F764" w:rsidR="007B54F8" w:rsidRDefault="007B54F8" w:rsidP="005E3B68"/>
    <w:p w14:paraId="4150A818" w14:textId="1CE25FC5" w:rsidR="007B54F8" w:rsidRDefault="007B54F8" w:rsidP="005E3B68"/>
    <w:p w14:paraId="3380BEAA" w14:textId="0E507C1A" w:rsidR="007B54F8" w:rsidRPr="007B54F8" w:rsidRDefault="007B54F8" w:rsidP="005E3B68">
      <w:pPr>
        <w:rPr>
          <w:u w:val="single"/>
        </w:rPr>
      </w:pPr>
      <w:r w:rsidRPr="007B54F8">
        <w:rPr>
          <w:u w:val="single"/>
        </w:rPr>
        <w:t>De toren van hout</w:t>
      </w:r>
    </w:p>
    <w:p w14:paraId="128D9E1D" w14:textId="77777777" w:rsidR="007B54F8" w:rsidRDefault="007B54F8" w:rsidP="005E3B68"/>
    <w:p w14:paraId="05EF903B" w14:textId="38BE5035" w:rsidR="005337DC" w:rsidRDefault="007B54F8" w:rsidP="005E3B68">
      <w:r>
        <w:t xml:space="preserve">De kubussen voor de toren van hout worden </w:t>
      </w:r>
      <w:r w:rsidR="00FE0D1F">
        <w:t xml:space="preserve">zo </w:t>
      </w:r>
      <w:r>
        <w:t>gemaakt, dat de leerlingen</w:t>
      </w:r>
      <w:r w:rsidR="00FE0D1F">
        <w:t xml:space="preserve"> verschillende manieren van samenstellen leren kennen</w:t>
      </w:r>
      <w:r>
        <w:t>.</w:t>
      </w:r>
    </w:p>
    <w:p w14:paraId="2524BD5D" w14:textId="77777777" w:rsidR="00607AAD" w:rsidRDefault="00607AAD" w:rsidP="00607AAD"/>
    <w:p w14:paraId="0D815EB2" w14:textId="72266293" w:rsidR="00607AAD" w:rsidRDefault="00607AAD" w:rsidP="00607AAD">
      <w:r w:rsidRPr="007B54F8">
        <w:rPr>
          <w:i/>
          <w:iCs/>
        </w:rPr>
        <w:t>1</w:t>
      </w:r>
      <w:r>
        <w:rPr>
          <w:i/>
          <w:iCs/>
        </w:rPr>
        <w:t>2</w:t>
      </w:r>
      <w:r w:rsidRPr="007B54F8">
        <w:rPr>
          <w:i/>
          <w:iCs/>
        </w:rPr>
        <w:t xml:space="preserve"> cm kubus</w:t>
      </w:r>
      <w:r>
        <w:rPr>
          <w:i/>
          <w:iCs/>
        </w:rPr>
        <w:tab/>
      </w:r>
      <w:r>
        <w:t>Bovenkant:</w:t>
      </w:r>
      <w:r>
        <w:tab/>
        <w:t>1</w:t>
      </w:r>
      <w:r>
        <w:t>2</w:t>
      </w:r>
      <w:r>
        <w:t>0 x 1</w:t>
      </w:r>
      <w:r>
        <w:t>2</w:t>
      </w:r>
      <w:r>
        <w:t>0 mm</w:t>
      </w:r>
      <w:r w:rsidR="00547E15">
        <w:t xml:space="preserve"> (bovenop)</w:t>
      </w:r>
    </w:p>
    <w:p w14:paraId="371A9833" w14:textId="51238F27" w:rsidR="00607AAD" w:rsidRDefault="00607AAD" w:rsidP="00607AAD">
      <w:r>
        <w:tab/>
      </w:r>
      <w:r>
        <w:tab/>
      </w:r>
      <w:r>
        <w:tab/>
        <w:t>Zijkanten:</w:t>
      </w:r>
      <w:r>
        <w:tab/>
      </w:r>
      <w:r>
        <w:t>11</w:t>
      </w:r>
      <w:r>
        <w:t xml:space="preserve">4 x </w:t>
      </w:r>
      <w:r>
        <w:t>11</w:t>
      </w:r>
      <w:r>
        <w:t>4 mm (vier maal)</w:t>
      </w:r>
    </w:p>
    <w:p w14:paraId="124DA596" w14:textId="77777777" w:rsidR="00607AAD" w:rsidRDefault="00607AAD" w:rsidP="00607AAD"/>
    <w:p w14:paraId="47D622CA" w14:textId="415C27D9" w:rsidR="00607AAD" w:rsidRDefault="00607AAD" w:rsidP="00607AAD">
      <w:r w:rsidRPr="007B54F8">
        <w:rPr>
          <w:i/>
          <w:iCs/>
        </w:rPr>
        <w:t>10 cm kubus</w:t>
      </w:r>
      <w:r>
        <w:rPr>
          <w:i/>
          <w:iCs/>
        </w:rPr>
        <w:tab/>
      </w:r>
      <w:r>
        <w:t>Bovenkant:</w:t>
      </w:r>
      <w:r>
        <w:tab/>
      </w:r>
      <w:r>
        <w:t>88</w:t>
      </w:r>
      <w:r>
        <w:t xml:space="preserve"> x </w:t>
      </w:r>
      <w:r>
        <w:t>88</w:t>
      </w:r>
      <w:r>
        <w:t xml:space="preserve"> mm</w:t>
      </w:r>
      <w:r w:rsidR="00547E15">
        <w:t xml:space="preserve"> (ingeklemd)</w:t>
      </w:r>
    </w:p>
    <w:p w14:paraId="7D017B2B" w14:textId="511B0DE3" w:rsidR="00607AAD" w:rsidRDefault="00607AAD" w:rsidP="00607AAD">
      <w:r>
        <w:tab/>
      </w:r>
      <w:r>
        <w:tab/>
      </w:r>
      <w:r>
        <w:tab/>
        <w:t>Zijkanten:</w:t>
      </w:r>
      <w:r>
        <w:tab/>
      </w:r>
      <w:r w:rsidR="00547E15">
        <w:t>100</w:t>
      </w:r>
      <w:r>
        <w:t xml:space="preserve"> x </w:t>
      </w:r>
      <w:r w:rsidR="00547E15">
        <w:t>9</w:t>
      </w:r>
      <w:r>
        <w:t>4 mm (vier maal)</w:t>
      </w:r>
    </w:p>
    <w:p w14:paraId="39799D8E" w14:textId="099E1347" w:rsidR="007B54F8" w:rsidRDefault="007B54F8" w:rsidP="007B54F8"/>
    <w:p w14:paraId="1056313C" w14:textId="7E2D3E6F" w:rsidR="007B54F8" w:rsidRDefault="007B54F8" w:rsidP="007B54F8">
      <w:r>
        <w:rPr>
          <w:i/>
          <w:iCs/>
        </w:rPr>
        <w:t>8 cm kubus</w:t>
      </w:r>
      <w:r>
        <w:tab/>
      </w:r>
      <w:r>
        <w:tab/>
        <w:t xml:space="preserve">Bovenkant:  </w:t>
      </w:r>
      <w:r w:rsidR="00547E15">
        <w:t>80</w:t>
      </w:r>
      <w:r w:rsidR="00607AAD">
        <w:t xml:space="preserve"> x </w:t>
      </w:r>
      <w:r w:rsidR="00547E15">
        <w:t>80</w:t>
      </w:r>
      <w:r w:rsidR="00607AAD">
        <w:t xml:space="preserve"> mm</w:t>
      </w:r>
      <w:r w:rsidR="00547E15">
        <w:t xml:space="preserve"> (bovenop)</w:t>
      </w:r>
    </w:p>
    <w:p w14:paraId="16E71FF8" w14:textId="4F0AFF57" w:rsidR="00607AAD" w:rsidRDefault="00607AAD" w:rsidP="007B54F8">
      <w:r>
        <w:tab/>
      </w:r>
      <w:r>
        <w:tab/>
      </w:r>
      <w:r>
        <w:tab/>
        <w:t>Zijkanten:</w:t>
      </w:r>
      <w:r>
        <w:tab/>
        <w:t>80 x 72 mm (</w:t>
      </w:r>
      <w:r w:rsidR="00547E15">
        <w:t>twee maal)</w:t>
      </w:r>
    </w:p>
    <w:p w14:paraId="73F29EB8" w14:textId="00CBC0D6" w:rsidR="00547E15" w:rsidRDefault="00547E15" w:rsidP="007B54F8">
      <w:r>
        <w:tab/>
      </w:r>
      <w:r>
        <w:tab/>
      </w:r>
      <w:r>
        <w:tab/>
      </w:r>
      <w:r>
        <w:tab/>
      </w:r>
      <w:r>
        <w:tab/>
        <w:t>72 x 68 mm (twee maal)</w:t>
      </w:r>
    </w:p>
    <w:p w14:paraId="12DEF4BB" w14:textId="0E5F5279" w:rsidR="00607AAD" w:rsidRDefault="00607AAD" w:rsidP="007B54F8"/>
    <w:p w14:paraId="79EBA9B2" w14:textId="76B7CFCE" w:rsidR="00607AAD" w:rsidRDefault="00607AAD" w:rsidP="007B54F8">
      <w:r>
        <w:rPr>
          <w:i/>
          <w:iCs/>
        </w:rPr>
        <w:t>6 cm kubus</w:t>
      </w:r>
      <w:r>
        <w:tab/>
      </w:r>
      <w:r>
        <w:tab/>
        <w:t>Bovenkant:</w:t>
      </w:r>
      <w:r>
        <w:tab/>
      </w:r>
      <w:r w:rsidR="00547E15">
        <w:t>48</w:t>
      </w:r>
      <w:r>
        <w:t xml:space="preserve"> x 48 mm</w:t>
      </w:r>
      <w:r w:rsidR="00547E15">
        <w:t xml:space="preserve"> (ingeklemd)</w:t>
      </w:r>
    </w:p>
    <w:p w14:paraId="0667C9F0" w14:textId="4DD10595" w:rsidR="00607AAD" w:rsidRDefault="00607AAD" w:rsidP="007B54F8">
      <w:r>
        <w:tab/>
      </w:r>
      <w:r>
        <w:tab/>
      </w:r>
      <w:r>
        <w:tab/>
        <w:t>Zijkanten:</w:t>
      </w:r>
      <w:r>
        <w:tab/>
        <w:t>60 x 60 mm (twee maal)</w:t>
      </w:r>
    </w:p>
    <w:p w14:paraId="66D003C3" w14:textId="661B0395" w:rsidR="00607AAD" w:rsidRDefault="00607AAD" w:rsidP="007B54F8">
      <w:r>
        <w:tab/>
      </w:r>
      <w:r>
        <w:tab/>
      </w:r>
      <w:r>
        <w:tab/>
      </w:r>
      <w:r>
        <w:tab/>
      </w:r>
      <w:r>
        <w:tab/>
      </w:r>
      <w:r w:rsidR="00547E15">
        <w:t>60</w:t>
      </w:r>
      <w:r>
        <w:t xml:space="preserve"> x 48 mm (twee maal)</w:t>
      </w:r>
    </w:p>
    <w:p w14:paraId="436550F2" w14:textId="20DF212B" w:rsidR="00607AAD" w:rsidRDefault="00607AAD" w:rsidP="007B54F8"/>
    <w:p w14:paraId="2B082C83" w14:textId="67303AA5" w:rsidR="00607AAD" w:rsidRDefault="00607AAD" w:rsidP="007B54F8">
      <w:r>
        <w:rPr>
          <w:i/>
          <w:iCs/>
        </w:rPr>
        <w:t>4 cm kubus</w:t>
      </w:r>
      <w:r>
        <w:tab/>
      </w:r>
      <w:r>
        <w:tab/>
        <w:t>Bovenkant:</w:t>
      </w:r>
      <w:r>
        <w:tab/>
        <w:t xml:space="preserve">40 x </w:t>
      </w:r>
      <w:r w:rsidR="00547E15">
        <w:t>34</w:t>
      </w:r>
      <w:r>
        <w:t xml:space="preserve"> mm</w:t>
      </w:r>
      <w:r w:rsidR="00547E15">
        <w:t xml:space="preserve"> (deels ingeklemd)</w:t>
      </w:r>
    </w:p>
    <w:p w14:paraId="700A9FAC" w14:textId="50368377" w:rsidR="00607AAD" w:rsidRDefault="00607AAD" w:rsidP="007B54F8">
      <w:r>
        <w:tab/>
      </w:r>
      <w:r>
        <w:tab/>
      </w:r>
      <w:r>
        <w:tab/>
        <w:t>Zijkanten:</w:t>
      </w:r>
      <w:r>
        <w:tab/>
        <w:t xml:space="preserve">40 x </w:t>
      </w:r>
      <w:r w:rsidR="00547E15">
        <w:t>40</w:t>
      </w:r>
      <w:r>
        <w:t xml:space="preserve"> mm</w:t>
      </w:r>
      <w:r>
        <w:tab/>
        <w:t>(twee maal)</w:t>
      </w:r>
    </w:p>
    <w:p w14:paraId="0F0083C0" w14:textId="4046B42B" w:rsidR="00607AAD" w:rsidRDefault="00607AAD" w:rsidP="007B54F8">
      <w:r>
        <w:tab/>
      </w:r>
      <w:r>
        <w:tab/>
      </w:r>
      <w:r>
        <w:tab/>
      </w:r>
      <w:r>
        <w:tab/>
      </w:r>
      <w:r>
        <w:tab/>
        <w:t>3</w:t>
      </w:r>
      <w:r w:rsidR="00547E15">
        <w:t>4</w:t>
      </w:r>
      <w:r>
        <w:t xml:space="preserve"> x 28 mm (twee maal)</w:t>
      </w:r>
    </w:p>
    <w:p w14:paraId="737AA27F" w14:textId="42B8C9EA" w:rsidR="00547E15" w:rsidRDefault="00547E15" w:rsidP="007B54F8"/>
    <w:p w14:paraId="4626DF83" w14:textId="5C5985B2" w:rsidR="00547E15" w:rsidRDefault="00547E15" w:rsidP="007B54F8"/>
    <w:p w14:paraId="716AE716" w14:textId="40B5A30C" w:rsidR="00547E15" w:rsidRPr="00547E15" w:rsidRDefault="00547E15" w:rsidP="007B54F8">
      <w:pPr>
        <w:rPr>
          <w:u w:val="single"/>
        </w:rPr>
      </w:pPr>
      <w:r w:rsidRPr="00547E15">
        <w:rPr>
          <w:u w:val="single"/>
        </w:rPr>
        <w:t>De toren van papier</w:t>
      </w:r>
    </w:p>
    <w:p w14:paraId="133CE6A4" w14:textId="2268EEE8" w:rsidR="00547E15" w:rsidRDefault="00547E15" w:rsidP="007B54F8"/>
    <w:p w14:paraId="2EA1FF24" w14:textId="413B8E12" w:rsidR="00547E15" w:rsidRDefault="00FE0D1F" w:rsidP="007B54F8">
      <w:r>
        <w:t>Voor alle kubussen wordt dezelfde uitslag gebruikt, maar dan steeds 2 cm kleiner.</w:t>
      </w:r>
    </w:p>
    <w:p w14:paraId="24C621DB" w14:textId="77777777" w:rsidR="00FE0D1F" w:rsidRPr="00607AAD" w:rsidRDefault="00FE0D1F" w:rsidP="007B54F8"/>
    <w:sectPr w:rsidR="00FE0D1F" w:rsidRPr="00607AAD" w:rsidSect="005337DC">
      <w:headerReference w:type="default" r:id="rId7"/>
      <w:headerReference w:type="first" r:id="rId8"/>
      <w:pgSz w:w="11906" w:h="16838" w:code="9"/>
      <w:pgMar w:top="0" w:right="851" w:bottom="851" w:left="851" w:header="397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2ED87C" w14:textId="77777777" w:rsidR="00B0068C" w:rsidRDefault="00B0068C" w:rsidP="00711296">
      <w:r>
        <w:separator/>
      </w:r>
    </w:p>
  </w:endnote>
  <w:endnote w:type="continuationSeparator" w:id="0">
    <w:p w14:paraId="42B4D514" w14:textId="77777777" w:rsidR="00B0068C" w:rsidRDefault="00B0068C" w:rsidP="007112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F53126" w14:textId="77777777" w:rsidR="00B0068C" w:rsidRDefault="00B0068C" w:rsidP="00711296">
      <w:r>
        <w:separator/>
      </w:r>
    </w:p>
  </w:footnote>
  <w:footnote w:type="continuationSeparator" w:id="0">
    <w:p w14:paraId="7C64DEE2" w14:textId="77777777" w:rsidR="00B0068C" w:rsidRDefault="00B0068C" w:rsidP="007112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907DD0" w14:textId="77777777" w:rsidR="00711296" w:rsidRDefault="00836BED">
    <w:pPr>
      <w:pStyle w:val="Kopteks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8D7B8A9" wp14:editId="66D4230E">
              <wp:simplePos x="0" y="0"/>
              <wp:positionH relativeFrom="page">
                <wp:posOffset>335915</wp:posOffset>
              </wp:positionH>
              <wp:positionV relativeFrom="page">
                <wp:posOffset>308610</wp:posOffset>
              </wp:positionV>
              <wp:extent cx="6913245" cy="10069195"/>
              <wp:effectExtent l="2540" t="3810" r="8890" b="4445"/>
              <wp:wrapNone/>
              <wp:docPr id="9" name="AutoShap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6913245" cy="10069195"/>
                      </a:xfrm>
                      <a:prstGeom prst="roundRect">
                        <a:avLst>
                          <a:gd name="adj" fmla="val 1333"/>
                        </a:avLst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6224AA97" id="AutoShape 12" o:spid="_x0000_s1026" style="position:absolute;margin-left:26.45pt;margin-top:24.3pt;width:544.35pt;height:792.8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arcsize="8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" stroked="f">
              <o:lock v:ext="edit" aspectratio="t"/>
              <w10:wrap anchorx="page" anchory="page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7351ACFF" wp14:editId="1F669578">
              <wp:simplePos x="0" y="0"/>
              <wp:positionH relativeFrom="page">
                <wp:posOffset>-11430</wp:posOffset>
              </wp:positionH>
              <wp:positionV relativeFrom="page">
                <wp:posOffset>-53975</wp:posOffset>
              </wp:positionV>
              <wp:extent cx="7579360" cy="10778490"/>
              <wp:effectExtent l="7620" t="3175" r="4445" b="635"/>
              <wp:wrapNone/>
              <wp:docPr id="8" name="Rectangl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7579360" cy="10778490"/>
                      </a:xfrm>
                      <a:prstGeom prst="rect">
                        <a:avLst/>
                      </a:prstGeom>
                      <a:gradFill rotWithShape="1">
                        <a:gsLst>
                          <a:gs pos="0">
                            <a:srgbClr val="99CCFF">
                              <a:alpha val="25000"/>
                            </a:srgbClr>
                          </a:gs>
                          <a:gs pos="100000">
                            <a:srgbClr val="00CCFF">
                              <a:alpha val="25000"/>
                            </a:srgbClr>
                          </a:gs>
                        </a:gsLst>
                        <a:lin ang="270000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34DB9B8" id="Rectangle 3" o:spid="_x0000_s1026" style="position:absolute;margin-left:-.9pt;margin-top:-4.25pt;width:596.8pt;height:848.7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" fillcolor="#9cf" stroked="f">
              <v:fill opacity=".25" color2="#0cf" o:opacity2=".25" rotate="t" angle="45" focus="100%" type="gradient"/>
              <o:lock v:ext="edit" aspectratio="t"/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2BE742" w14:textId="77777777" w:rsidR="00EE375B" w:rsidRDefault="00836BED">
    <w:pPr>
      <w:pStyle w:val="Koptekst"/>
    </w:pPr>
    <w:r>
      <w:rPr>
        <w:noProof/>
      </w:rPr>
      <w:drawing>
        <wp:anchor distT="0" distB="0" distL="114300" distR="114300" simplePos="0" relativeHeight="251661312" behindDoc="0" locked="0" layoutInCell="1" allowOverlap="1" wp14:anchorId="3D80E68C" wp14:editId="15196D6B">
          <wp:simplePos x="0" y="0"/>
          <wp:positionH relativeFrom="column">
            <wp:posOffset>-264795</wp:posOffset>
          </wp:positionH>
          <wp:positionV relativeFrom="paragraph">
            <wp:posOffset>1551305</wp:posOffset>
          </wp:positionV>
          <wp:extent cx="7010400" cy="680085"/>
          <wp:effectExtent l="0" t="0" r="0" b="0"/>
          <wp:wrapNone/>
          <wp:docPr id="25" name="Afbeelding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5"/>
                  <pic:cNvPicPr>
                    <a:picLocks noChangeAspect="1" noChangeArrowheads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10400" cy="680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0B874C36" wp14:editId="608358C8">
              <wp:simplePos x="0" y="0"/>
              <wp:positionH relativeFrom="page">
                <wp:posOffset>334010</wp:posOffset>
              </wp:positionH>
              <wp:positionV relativeFrom="page">
                <wp:posOffset>2631440</wp:posOffset>
              </wp:positionV>
              <wp:extent cx="6913245" cy="7750810"/>
              <wp:effectExtent l="635" t="2540" r="1270" b="0"/>
              <wp:wrapNone/>
              <wp:docPr id="7" name="AutoShape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6913245" cy="7750810"/>
                      </a:xfrm>
                      <a:prstGeom prst="roundRect">
                        <a:avLst>
                          <a:gd name="adj" fmla="val 1333"/>
                        </a:avLst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76AB63E0" id="AutoShape 24" o:spid="_x0000_s1026" style="position:absolute;margin-left:26.3pt;margin-top:207.2pt;width:544.35pt;height:610.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arcsize="8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" stroked="f">
              <o:lock v:ext="edit" aspectratio="t"/>
              <w10:wrap anchorx="page" anchory="page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29F1CE18" wp14:editId="3C7C359A">
              <wp:simplePos x="0" y="0"/>
              <wp:positionH relativeFrom="page">
                <wp:posOffset>1786890</wp:posOffset>
              </wp:positionH>
              <wp:positionV relativeFrom="page">
                <wp:posOffset>386080</wp:posOffset>
              </wp:positionV>
              <wp:extent cx="5334000" cy="1256030"/>
              <wp:effectExtent l="0" t="0" r="3810" b="0"/>
              <wp:wrapNone/>
              <wp:docPr id="6" name="Text Box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spect="1" noChangeArrowheads="1"/>
                    </wps:cNvSpPr>
                    <wps:spPr bwMode="auto">
                      <a:xfrm>
                        <a:off x="0" y="0"/>
                        <a:ext cx="5334000" cy="12560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885C98" w14:textId="50A8E598" w:rsidR="00EE375B" w:rsidRPr="00676778" w:rsidRDefault="00FE0D1F" w:rsidP="00EE375B">
                          <w:pPr>
                            <w:jc w:val="center"/>
                            <w:rPr>
                              <w:rFonts w:cs="Aharoni"/>
                              <w:color w:val="FFFFFF"/>
                              <w:sz w:val="144"/>
                              <w:szCs w:val="144"/>
                            </w:rPr>
                          </w:pPr>
                          <w:r>
                            <w:rPr>
                              <w:rFonts w:cs="Aharoni"/>
                              <w:color w:val="FFFFFF"/>
                              <w:sz w:val="144"/>
                              <w:szCs w:val="144"/>
                            </w:rPr>
                            <w:t>Materiaal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F1CE18"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26" type="#_x0000_t202" style="position:absolute;margin-left:140.7pt;margin-top:30.4pt;width:420pt;height:98.9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" filled="f" stroked="f">
              <o:lock v:ext="edit" aspectratio="t"/>
              <v:textbox>
                <w:txbxContent>
                  <w:p w14:paraId="2A885C98" w14:textId="50A8E598" w:rsidR="00EE375B" w:rsidRPr="00676778" w:rsidRDefault="00FE0D1F" w:rsidP="00EE375B">
                    <w:pPr>
                      <w:jc w:val="center"/>
                      <w:rPr>
                        <w:rFonts w:cs="Aharoni"/>
                        <w:color w:val="FFFFFF"/>
                        <w:sz w:val="144"/>
                        <w:szCs w:val="144"/>
                      </w:rPr>
                    </w:pPr>
                    <w:r>
                      <w:rPr>
                        <w:rFonts w:cs="Aharoni"/>
                        <w:color w:val="FFFFFF"/>
                        <w:sz w:val="144"/>
                        <w:szCs w:val="144"/>
                      </w:rPr>
                      <w:t>Materiaal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6192" behindDoc="1" locked="0" layoutInCell="1" allowOverlap="1" wp14:anchorId="04212858" wp14:editId="071571D1">
              <wp:simplePos x="0" y="0"/>
              <wp:positionH relativeFrom="page">
                <wp:posOffset>105410</wp:posOffset>
              </wp:positionH>
              <wp:positionV relativeFrom="page">
                <wp:posOffset>196850</wp:posOffset>
              </wp:positionV>
              <wp:extent cx="1661795" cy="1661795"/>
              <wp:effectExtent l="353060" t="349250" r="347345" b="351155"/>
              <wp:wrapNone/>
              <wp:docPr id="3" name="Group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1661795" cy="1661795"/>
                        <a:chOff x="164" y="226"/>
                        <a:chExt cx="2617" cy="2597"/>
                      </a:xfrm>
                    </wpg:grpSpPr>
                    <wps:wsp>
                      <wps:cNvPr id="4" name="AutoShape 18"/>
                      <wps:cNvSpPr>
                        <a:spLocks noChangeAspect="1" noChangeArrowheads="1"/>
                      </wps:cNvSpPr>
                      <wps:spPr bwMode="auto">
                        <a:xfrm>
                          <a:off x="510" y="611"/>
                          <a:ext cx="1898" cy="1854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" name="Picture 1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clrChange>
                            <a:clrFrom>
                              <a:srgbClr val="FEFEFE"/>
                            </a:clrFrom>
                            <a:clrTo>
                              <a:srgbClr val="FEFEFE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 rot="2700000">
                          <a:off x="174" y="216"/>
                          <a:ext cx="2597" cy="26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F617EFA" id="Group 17" o:spid="_x0000_s1026" style="position:absolute;margin-left:8.3pt;margin-top:15.5pt;width:130.85pt;height:130.85pt;z-index:-251660288;mso-position-horizontal-relative:page;mso-position-vertical-relative:page" coordorigin="164,226" coordsize="2617,25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">
              <o:lock v:ext="edit" aspectratio="t"/>
              <v:roundrect id="AutoShape 18" o:spid="_x0000_s1027" style="position:absolute;left:510;top:611;width:1898;height:1854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" stroked="f">
                <o:lock v:ext="edit" aspectratio="t"/>
              </v:round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9" o:spid="_x0000_s1028" type="#_x0000_t75" style="position:absolute;left:174;top:216;width:2597;height:2617;rotation: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">
                <v:imagedata r:id="rId3" o:title="" chromakey="#fefefe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1" locked="0" layoutInCell="1" allowOverlap="1" wp14:anchorId="5CBC1B17" wp14:editId="37683C17">
              <wp:simplePos x="0" y="0"/>
              <wp:positionH relativeFrom="page">
                <wp:posOffset>252730</wp:posOffset>
              </wp:positionH>
              <wp:positionV relativeFrom="page">
                <wp:posOffset>332105</wp:posOffset>
              </wp:positionV>
              <wp:extent cx="7010400" cy="1382395"/>
              <wp:effectExtent l="5080" t="8255" r="4445" b="0"/>
              <wp:wrapNone/>
              <wp:docPr id="2" name="AutoShape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7010400" cy="1382395"/>
                      </a:xfrm>
                      <a:prstGeom prst="roundRect">
                        <a:avLst>
                          <a:gd name="adj" fmla="val 11319"/>
                        </a:avLst>
                      </a:prstGeom>
                      <a:gradFill rotWithShape="1">
                        <a:gsLst>
                          <a:gs pos="0">
                            <a:srgbClr val="99CCFF">
                              <a:alpha val="25000"/>
                            </a:srgbClr>
                          </a:gs>
                          <a:gs pos="100000">
                            <a:srgbClr val="00CCFF">
                              <a:alpha val="25000"/>
                            </a:srgbClr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291E34D2" id="AutoShape 16" o:spid="_x0000_s1026" style="position:absolute;margin-left:19.9pt;margin-top:26.15pt;width:552pt;height:108.85pt;z-index:-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arcsize="741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" fillcolor="#9cf" stroked="f">
              <v:fill opacity=".25" color2="#0cf" o:opacity2=".25" rotate="t" angle="90" focus="100%" type="gradient"/>
              <o:lock v:ext="edit" aspectratio="t"/>
              <w10:wrap anchorx="page" anchory="page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4144" behindDoc="1" locked="0" layoutInCell="1" allowOverlap="1" wp14:anchorId="34D60610" wp14:editId="11B36723">
              <wp:simplePos x="0" y="0"/>
              <wp:positionH relativeFrom="page">
                <wp:posOffset>-13335</wp:posOffset>
              </wp:positionH>
              <wp:positionV relativeFrom="page">
                <wp:posOffset>-28575</wp:posOffset>
              </wp:positionV>
              <wp:extent cx="7579360" cy="10778490"/>
              <wp:effectExtent l="5715" t="0" r="6350" b="3810"/>
              <wp:wrapNone/>
              <wp:docPr id="1" name="Rectangle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7579360" cy="10778490"/>
                      </a:xfrm>
                      <a:prstGeom prst="rect">
                        <a:avLst/>
                      </a:prstGeom>
                      <a:gradFill rotWithShape="1">
                        <a:gsLst>
                          <a:gs pos="0">
                            <a:srgbClr val="99CCFF">
                              <a:alpha val="25000"/>
                            </a:srgbClr>
                          </a:gs>
                          <a:gs pos="100000">
                            <a:srgbClr val="00CCFF">
                              <a:alpha val="25000"/>
                            </a:srgbClr>
                          </a:gs>
                        </a:gsLst>
                        <a:lin ang="270000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F9B371F" id="Rectangle 15" o:spid="_x0000_s1026" style="position:absolute;margin-left:-1.05pt;margin-top:-2.25pt;width:596.8pt;height:848.7pt;z-index:-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" fillcolor="#9cf" stroked="f">
              <v:fill opacity=".25" color2="#0cf" o:opacity2=".25" rotate="t" angle="45" focus="100%" type="gradient"/>
              <o:lock v:ext="edit" aspectratio="t"/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897304"/>
    <w:multiLevelType w:val="hybridMultilevel"/>
    <w:tmpl w:val="6CF6BAD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displayBackgroundShape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567"/>
  <w:drawingGridVerticalSpacing w:val="567"/>
  <w:characterSpacingControl w:val="doNotCompress"/>
  <w:savePreviewPicture/>
  <w:hdrShapeDefaults>
    <o:shapedefaults v:ext="edit" spidmax="2049">
      <o:colormru v:ext="edit" colors="#03adc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4F8"/>
    <w:rsid w:val="00007F5F"/>
    <w:rsid w:val="001402A0"/>
    <w:rsid w:val="001A7A9F"/>
    <w:rsid w:val="001E2F53"/>
    <w:rsid w:val="001F055F"/>
    <w:rsid w:val="00210A5E"/>
    <w:rsid w:val="002167F2"/>
    <w:rsid w:val="002852DA"/>
    <w:rsid w:val="002A3790"/>
    <w:rsid w:val="0032404C"/>
    <w:rsid w:val="00376B63"/>
    <w:rsid w:val="003D6151"/>
    <w:rsid w:val="003E7C8D"/>
    <w:rsid w:val="004027FA"/>
    <w:rsid w:val="00446F5C"/>
    <w:rsid w:val="00462A27"/>
    <w:rsid w:val="004B2645"/>
    <w:rsid w:val="005337DC"/>
    <w:rsid w:val="00540B1F"/>
    <w:rsid w:val="00542865"/>
    <w:rsid w:val="00547E15"/>
    <w:rsid w:val="0055458C"/>
    <w:rsid w:val="00562C67"/>
    <w:rsid w:val="00592769"/>
    <w:rsid w:val="005A14A7"/>
    <w:rsid w:val="005E3B68"/>
    <w:rsid w:val="005F6692"/>
    <w:rsid w:val="00606BE4"/>
    <w:rsid w:val="00607AAD"/>
    <w:rsid w:val="00663F65"/>
    <w:rsid w:val="00676778"/>
    <w:rsid w:val="006A7807"/>
    <w:rsid w:val="006B265E"/>
    <w:rsid w:val="006D65F7"/>
    <w:rsid w:val="00711296"/>
    <w:rsid w:val="00746A2B"/>
    <w:rsid w:val="007B54F8"/>
    <w:rsid w:val="007E1E1D"/>
    <w:rsid w:val="00833B41"/>
    <w:rsid w:val="00836BED"/>
    <w:rsid w:val="00857846"/>
    <w:rsid w:val="008A6D7B"/>
    <w:rsid w:val="009247D0"/>
    <w:rsid w:val="009A433A"/>
    <w:rsid w:val="009B555A"/>
    <w:rsid w:val="00A36FE9"/>
    <w:rsid w:val="00A939CE"/>
    <w:rsid w:val="00AA1700"/>
    <w:rsid w:val="00AA17AC"/>
    <w:rsid w:val="00AC18CE"/>
    <w:rsid w:val="00B0068C"/>
    <w:rsid w:val="00C42664"/>
    <w:rsid w:val="00C61BFB"/>
    <w:rsid w:val="00C72A9C"/>
    <w:rsid w:val="00DE4219"/>
    <w:rsid w:val="00E93A52"/>
    <w:rsid w:val="00EE375B"/>
    <w:rsid w:val="00FE0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03adcf"/>
    </o:shapedefaults>
    <o:shapelayout v:ext="edit">
      <o:idmap v:ext="edit" data="1"/>
    </o:shapelayout>
  </w:shapeDefaults>
  <w:decimalSymbol w:val=","/>
  <w:listSeparator w:val=";"/>
  <w14:docId w14:val="58C05FC0"/>
  <w15:chartTrackingRefBased/>
  <w15:docId w15:val="{46A8DA0F-D8CC-4569-8945-5D9EA17E9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nl-NL" w:eastAsia="nl-NL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ard">
    <w:name w:val="Normal"/>
    <w:qFormat/>
    <w:rsid w:val="005E3B68"/>
    <w:rPr>
      <w:rFonts w:ascii="Century Gothic" w:hAnsi="Century Gothic"/>
      <w:b/>
      <w:sz w:val="24"/>
      <w:szCs w:val="24"/>
    </w:rPr>
  </w:style>
  <w:style w:type="paragraph" w:styleId="Kop1">
    <w:name w:val="heading 1"/>
    <w:basedOn w:val="Standaard"/>
    <w:next w:val="Standaard"/>
    <w:qFormat/>
    <w:rsid w:val="005E3B68"/>
    <w:pPr>
      <w:keepNext/>
      <w:spacing w:before="360" w:after="360"/>
      <w:outlineLvl w:val="0"/>
    </w:pPr>
    <w:rPr>
      <w:rFonts w:cs="Arial"/>
      <w:bCs/>
      <w:kern w:val="32"/>
      <w:sz w:val="7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link w:val="GeenafstandChar"/>
    <w:uiPriority w:val="1"/>
    <w:qFormat/>
    <w:rsid w:val="004B2645"/>
    <w:rPr>
      <w:rFonts w:ascii="Calibri" w:hAnsi="Calibri"/>
      <w:sz w:val="22"/>
      <w:szCs w:val="22"/>
    </w:rPr>
  </w:style>
  <w:style w:type="character" w:customStyle="1" w:styleId="GeenafstandChar">
    <w:name w:val="Geen afstand Char"/>
    <w:link w:val="Geenafstand"/>
    <w:uiPriority w:val="1"/>
    <w:rsid w:val="004B2645"/>
    <w:rPr>
      <w:rFonts w:ascii="Calibri" w:hAnsi="Calibri"/>
      <w:sz w:val="22"/>
      <w:szCs w:val="22"/>
    </w:rPr>
  </w:style>
  <w:style w:type="paragraph" w:styleId="Koptekst">
    <w:name w:val="header"/>
    <w:basedOn w:val="Standaard"/>
    <w:link w:val="KoptekstChar"/>
    <w:rsid w:val="00711296"/>
    <w:pPr>
      <w:tabs>
        <w:tab w:val="center" w:pos="4513"/>
        <w:tab w:val="right" w:pos="9026"/>
      </w:tabs>
    </w:pPr>
  </w:style>
  <w:style w:type="character" w:customStyle="1" w:styleId="KoptekstChar">
    <w:name w:val="Koptekst Char"/>
    <w:link w:val="Koptekst"/>
    <w:rsid w:val="00711296"/>
    <w:rPr>
      <w:sz w:val="24"/>
      <w:szCs w:val="24"/>
    </w:rPr>
  </w:style>
  <w:style w:type="paragraph" w:styleId="Voettekst">
    <w:name w:val="footer"/>
    <w:basedOn w:val="Standaard"/>
    <w:link w:val="VoettekstChar"/>
    <w:rsid w:val="00711296"/>
    <w:pPr>
      <w:tabs>
        <w:tab w:val="center" w:pos="4513"/>
        <w:tab w:val="right" w:pos="9026"/>
      </w:tabs>
    </w:pPr>
  </w:style>
  <w:style w:type="character" w:customStyle="1" w:styleId="VoettekstChar">
    <w:name w:val="Voettekst Char"/>
    <w:link w:val="Voettekst"/>
    <w:rsid w:val="00711296"/>
    <w:rPr>
      <w:sz w:val="24"/>
      <w:szCs w:val="24"/>
    </w:rPr>
  </w:style>
  <w:style w:type="paragraph" w:styleId="Lijstalinea">
    <w:name w:val="List Paragraph"/>
    <w:basedOn w:val="Standaard"/>
    <w:uiPriority w:val="34"/>
    <w:qFormat/>
    <w:rsid w:val="007B54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49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irk%20Kruithof\Documents\Aangepaste%20Office-sjablonen\T&amp;T_Instructie.dotx" TargetMode="Externa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T&amp;T_Instructie.dotx</Template>
  <TotalTime>0</TotalTime>
  <Pages>1</Pages>
  <Words>164</Words>
  <Characters>905</Characters>
  <Application>Microsoft Office Word</Application>
  <DocSecurity>0</DocSecurity>
  <Lines>7</Lines>
  <Paragraphs>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Koppen</vt:lpstr>
      </vt:variant>
      <vt:variant>
        <vt:i4>4</vt:i4>
      </vt:variant>
    </vt:vector>
  </HeadingPairs>
  <TitlesOfParts>
    <vt:vector size="5" baseType="lpstr">
      <vt:lpstr/>
      <vt:lpstr/>
      <vt:lpstr/>
      <vt:lpstr/>
      <vt:lpstr>Blokkentoren</vt:lpstr>
    </vt:vector>
  </TitlesOfParts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Dirk Kruithof</dc:creator>
  <cp:keywords/>
  <dc:description/>
  <cp:lastModifiedBy>Dirk Kruithof</cp:lastModifiedBy>
  <cp:revision>1</cp:revision>
  <dcterms:created xsi:type="dcterms:W3CDTF">2020-06-21T07:23:00Z</dcterms:created>
  <dcterms:modified xsi:type="dcterms:W3CDTF">2020-06-21T08:04:00Z</dcterms:modified>
</cp:coreProperties>
</file>